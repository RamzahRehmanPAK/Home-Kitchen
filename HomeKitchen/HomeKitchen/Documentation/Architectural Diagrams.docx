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71BF" w:rsidRDefault="00CF7CBC" w:rsidP="00C27B79">
      <w:pPr>
        <w:rPr>
          <w:sz w:val="40"/>
        </w:rPr>
      </w:pPr>
      <w:bookmarkStart w:id="0" w:name="_Hlk496531461"/>
      <w:r>
        <w:rPr>
          <w:noProof/>
          <w:sz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2333625</wp:posOffset>
            </wp:positionH>
            <wp:positionV relativeFrom="paragraph">
              <wp:posOffset>140970</wp:posOffset>
            </wp:positionV>
            <wp:extent cx="1085850" cy="105918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71BF" w:rsidRDefault="007E71BF" w:rsidP="007E71BF">
      <w:pPr>
        <w:jc w:val="center"/>
        <w:rPr>
          <w:sz w:val="40"/>
        </w:rPr>
      </w:pPr>
    </w:p>
    <w:p w:rsidR="007E71BF" w:rsidRDefault="007E71BF" w:rsidP="007E71BF">
      <w:pPr>
        <w:jc w:val="center"/>
        <w:rPr>
          <w:sz w:val="40"/>
        </w:rPr>
      </w:pPr>
    </w:p>
    <w:p w:rsidR="007E71BF" w:rsidRDefault="007E71BF" w:rsidP="007E71BF">
      <w:pPr>
        <w:jc w:val="center"/>
        <w:rPr>
          <w:sz w:val="36"/>
        </w:rPr>
      </w:pPr>
    </w:p>
    <w:p w:rsidR="007E71BF" w:rsidRDefault="007E71BF" w:rsidP="007E71BF">
      <w:pPr>
        <w:jc w:val="center"/>
        <w:rPr>
          <w:sz w:val="36"/>
        </w:rPr>
      </w:pPr>
    </w:p>
    <w:p w:rsidR="007E71BF" w:rsidRDefault="007E71BF" w:rsidP="00CF7CBC">
      <w:pPr>
        <w:rPr>
          <w:sz w:val="36"/>
        </w:rPr>
      </w:pPr>
    </w:p>
    <w:p w:rsidR="007E71BF" w:rsidRDefault="0093179C" w:rsidP="007E71BF">
      <w:pPr>
        <w:pStyle w:val="Title1"/>
      </w:pPr>
      <w:r>
        <w:t>Home Kitchen</w:t>
      </w:r>
    </w:p>
    <w:p w:rsidR="007E71BF" w:rsidRDefault="00CF7CBC" w:rsidP="00745A36">
      <w:pPr>
        <w:pStyle w:val="Subtitle"/>
      </w:pPr>
      <w:r>
        <w:t xml:space="preserve">                                                             </w:t>
      </w:r>
      <w:r w:rsidR="00745A36">
        <w:t xml:space="preserve">      </w:t>
      </w:r>
      <w:r>
        <w:t>System Architecture</w:t>
      </w:r>
    </w:p>
    <w:p w:rsidR="007E71BF" w:rsidRDefault="008E47C4" w:rsidP="007E71BF">
      <w:r>
        <w:rPr>
          <w:noProof/>
        </w:rPr>
        <w:pict>
          <v:line id="_x0000_s1033" style="position:absolute;z-index:251657728" from="-31.95pt,2.35pt" to="499.05pt,2.35pt"/>
        </w:pict>
      </w:r>
    </w:p>
    <w:p w:rsidR="007E71BF" w:rsidRDefault="007E71BF" w:rsidP="007E71BF">
      <w:pPr>
        <w:pStyle w:val="Header"/>
        <w:tabs>
          <w:tab w:val="clear" w:pos="4320"/>
          <w:tab w:val="clear" w:pos="8640"/>
        </w:tabs>
      </w:pPr>
    </w:p>
    <w:p w:rsidR="007E71BF" w:rsidRPr="00D573F7" w:rsidRDefault="007E71BF" w:rsidP="007E71BF">
      <w:pPr>
        <w:pStyle w:val="Subtitle"/>
        <w:jc w:val="right"/>
      </w:pPr>
    </w:p>
    <w:p w:rsidR="007E71BF" w:rsidRDefault="007E71BF" w:rsidP="007E71BF">
      <w:pPr>
        <w:rPr>
          <w:rFonts w:ascii="Arial" w:hAnsi="Arial" w:cs="Arial"/>
          <w:lang w:val="en-GB"/>
        </w:rPr>
      </w:pPr>
    </w:p>
    <w:p w:rsidR="0093179C" w:rsidRDefault="0093179C" w:rsidP="007E71BF">
      <w:pPr>
        <w:rPr>
          <w:rFonts w:ascii="Arial" w:hAnsi="Arial" w:cs="Arial"/>
          <w:lang w:val="en-GB"/>
        </w:rPr>
      </w:pPr>
    </w:p>
    <w:p w:rsidR="0093179C" w:rsidRDefault="0093179C" w:rsidP="007E71BF">
      <w:pPr>
        <w:rPr>
          <w:rFonts w:ascii="Arial" w:hAnsi="Arial" w:cs="Arial"/>
          <w:lang w:val="en-GB"/>
        </w:rPr>
      </w:pPr>
    </w:p>
    <w:p w:rsidR="007E71BF" w:rsidRDefault="007E71BF" w:rsidP="007E71BF">
      <w:pPr>
        <w:rPr>
          <w:lang w:val="en-GB"/>
        </w:rPr>
      </w:pPr>
    </w:p>
    <w:p w:rsidR="007E71BF" w:rsidRDefault="007E71BF" w:rsidP="007E71BF">
      <w:pPr>
        <w:rPr>
          <w:lang w:val="en-GB"/>
        </w:rPr>
      </w:pPr>
    </w:p>
    <w:p w:rsidR="0093179C" w:rsidRPr="0093179C" w:rsidRDefault="0093179C" w:rsidP="0093179C">
      <w:pPr>
        <w:jc w:val="right"/>
        <w:rPr>
          <w:lang w:val="en-GB"/>
        </w:rPr>
      </w:pPr>
      <w:r w:rsidRPr="0093179C">
        <w:rPr>
          <w:lang w:val="en-GB"/>
        </w:rPr>
        <w:t>Team Lead:</w:t>
      </w:r>
      <w:r w:rsidRPr="0093179C">
        <w:rPr>
          <w:lang w:val="en-GB"/>
        </w:rPr>
        <w:tab/>
        <w:t xml:space="preserve">    Ayesha Tahreem Aamir</w:t>
      </w:r>
      <w:r w:rsidRPr="0093179C">
        <w:rPr>
          <w:lang w:val="en-GB"/>
        </w:rPr>
        <w:tab/>
      </w:r>
      <w:r w:rsidRPr="0093179C">
        <w:rPr>
          <w:lang w:val="en-GB"/>
        </w:rPr>
        <w:tab/>
        <w:t>14L-4473</w:t>
      </w:r>
    </w:p>
    <w:p w:rsidR="0093179C" w:rsidRPr="0093179C" w:rsidRDefault="0093179C" w:rsidP="0093179C">
      <w:pPr>
        <w:ind w:left="2160"/>
        <w:jc w:val="right"/>
        <w:rPr>
          <w:lang w:val="en-GB"/>
        </w:rPr>
      </w:pPr>
      <w:r>
        <w:rPr>
          <w:lang w:val="en-GB"/>
        </w:rPr>
        <w:t xml:space="preserve"> Members:</w:t>
      </w:r>
      <w:r>
        <w:rPr>
          <w:lang w:val="en-GB"/>
        </w:rPr>
        <w:tab/>
        <w:t xml:space="preserve"> </w:t>
      </w:r>
      <w:r w:rsidRPr="0093179C">
        <w:rPr>
          <w:lang w:val="en-GB"/>
        </w:rPr>
        <w:t xml:space="preserve"> </w:t>
      </w:r>
      <w:r>
        <w:rPr>
          <w:lang w:val="en-GB"/>
        </w:rPr>
        <w:t xml:space="preserve">  </w:t>
      </w:r>
      <w:proofErr w:type="spellStart"/>
      <w:r w:rsidRPr="0093179C">
        <w:rPr>
          <w:lang w:val="en-GB"/>
        </w:rPr>
        <w:t>Hafiza</w:t>
      </w:r>
      <w:proofErr w:type="spellEnd"/>
      <w:r w:rsidRPr="0093179C">
        <w:rPr>
          <w:lang w:val="en-GB"/>
        </w:rPr>
        <w:t xml:space="preserve"> </w:t>
      </w:r>
      <w:proofErr w:type="spellStart"/>
      <w:r w:rsidRPr="0093179C">
        <w:rPr>
          <w:lang w:val="en-GB"/>
        </w:rPr>
        <w:t>Ramzah</w:t>
      </w:r>
      <w:proofErr w:type="spellEnd"/>
      <w:r w:rsidRPr="0093179C">
        <w:rPr>
          <w:lang w:val="en-GB"/>
        </w:rPr>
        <w:t xml:space="preserve"> Rehman</w:t>
      </w:r>
      <w:r w:rsidRPr="0093179C">
        <w:rPr>
          <w:lang w:val="en-GB"/>
        </w:rPr>
        <w:tab/>
      </w:r>
      <w:r w:rsidRPr="0093179C">
        <w:rPr>
          <w:lang w:val="en-GB"/>
        </w:rPr>
        <w:tab/>
        <w:t>14L-4342</w:t>
      </w:r>
    </w:p>
    <w:p w:rsidR="0093179C" w:rsidRPr="0093179C" w:rsidRDefault="0093179C" w:rsidP="0093179C">
      <w:pPr>
        <w:jc w:val="right"/>
        <w:rPr>
          <w:lang w:val="en-GB"/>
        </w:rPr>
      </w:pPr>
      <w:r w:rsidRPr="0093179C">
        <w:rPr>
          <w:lang w:val="en-GB"/>
        </w:rPr>
        <w:t xml:space="preserve">    Mahnoor Fatima </w:t>
      </w:r>
      <w:r w:rsidRPr="0093179C">
        <w:rPr>
          <w:lang w:val="en-GB"/>
        </w:rPr>
        <w:tab/>
      </w:r>
      <w:r w:rsidRPr="0093179C">
        <w:rPr>
          <w:lang w:val="en-GB"/>
        </w:rPr>
        <w:tab/>
      </w:r>
      <w:r w:rsidRPr="0093179C">
        <w:rPr>
          <w:lang w:val="en-GB"/>
        </w:rPr>
        <w:tab/>
        <w:t>14L-4293</w:t>
      </w:r>
    </w:p>
    <w:p w:rsidR="007E71BF" w:rsidRDefault="0093179C" w:rsidP="0093179C">
      <w:pPr>
        <w:jc w:val="right"/>
        <w:rPr>
          <w:sz w:val="28"/>
          <w:lang w:val="en-GB"/>
        </w:rPr>
      </w:pPr>
      <w:r w:rsidRPr="0093179C">
        <w:rPr>
          <w:lang w:val="en-GB"/>
        </w:rPr>
        <w:t xml:space="preserve">    Sana Fatima</w:t>
      </w:r>
      <w:r w:rsidRPr="0093179C">
        <w:rPr>
          <w:lang w:val="en-GB"/>
        </w:rPr>
        <w:tab/>
      </w:r>
      <w:r w:rsidRPr="0093179C">
        <w:rPr>
          <w:lang w:val="en-GB"/>
        </w:rPr>
        <w:tab/>
      </w:r>
      <w:r w:rsidRPr="0093179C">
        <w:rPr>
          <w:lang w:val="en-GB"/>
        </w:rPr>
        <w:tab/>
      </w:r>
      <w:r w:rsidRPr="0093179C">
        <w:rPr>
          <w:lang w:val="en-GB"/>
        </w:rPr>
        <w:tab/>
        <w:t>14L-4079</w:t>
      </w:r>
    </w:p>
    <w:p w:rsidR="007E71BF" w:rsidRDefault="007E71BF" w:rsidP="007E71BF">
      <w:pPr>
        <w:jc w:val="right"/>
        <w:rPr>
          <w:sz w:val="28"/>
          <w:lang w:val="en-GB"/>
        </w:rPr>
      </w:pPr>
    </w:p>
    <w:p w:rsidR="007E71BF" w:rsidRDefault="007E71BF" w:rsidP="007E71BF">
      <w:pPr>
        <w:jc w:val="right"/>
        <w:rPr>
          <w:sz w:val="28"/>
          <w:lang w:val="en-GB"/>
        </w:rPr>
      </w:pPr>
    </w:p>
    <w:p w:rsidR="00D679DC" w:rsidRDefault="00D679DC" w:rsidP="007E71BF">
      <w:pPr>
        <w:jc w:val="right"/>
        <w:rPr>
          <w:sz w:val="28"/>
          <w:lang w:val="en-GB"/>
        </w:rPr>
      </w:pPr>
    </w:p>
    <w:p w:rsidR="00D679DC" w:rsidRPr="00080B6F" w:rsidRDefault="00D679DC" w:rsidP="007E71BF">
      <w:pPr>
        <w:jc w:val="right"/>
        <w:rPr>
          <w:sz w:val="28"/>
          <w:lang w:val="en-GB"/>
        </w:rPr>
      </w:pPr>
    </w:p>
    <w:p w:rsidR="007E71BF" w:rsidRPr="00D679DC" w:rsidRDefault="006002DF" w:rsidP="007E71BF">
      <w:pPr>
        <w:jc w:val="right"/>
        <w:rPr>
          <w:lang w:val="en-GB"/>
        </w:rPr>
      </w:pPr>
      <w:r w:rsidRPr="00D679DC">
        <w:rPr>
          <w:lang w:val="en-GB"/>
        </w:rPr>
        <w:t xml:space="preserve">Muhammad Bilal </w:t>
      </w:r>
      <w:proofErr w:type="spellStart"/>
      <w:r w:rsidRPr="00D679DC">
        <w:rPr>
          <w:lang w:val="en-GB"/>
        </w:rPr>
        <w:t>Zuba</w:t>
      </w:r>
      <w:r w:rsidR="00452DEE" w:rsidRPr="00D679DC">
        <w:rPr>
          <w:lang w:val="en-GB"/>
        </w:rPr>
        <w:t>ir</w:t>
      </w:r>
      <w:r w:rsidRPr="00D679DC">
        <w:rPr>
          <w:lang w:val="en-GB"/>
        </w:rPr>
        <w:t>y</w:t>
      </w:r>
      <w:proofErr w:type="spellEnd"/>
    </w:p>
    <w:p w:rsidR="007E71BF" w:rsidRPr="00D679DC" w:rsidRDefault="007E71BF" w:rsidP="007E71BF">
      <w:pPr>
        <w:jc w:val="center"/>
        <w:rPr>
          <w:lang w:val="en-GB"/>
        </w:rPr>
      </w:pPr>
    </w:p>
    <w:p w:rsidR="007E71BF" w:rsidRPr="00D679DC" w:rsidRDefault="007E71BF" w:rsidP="007E71BF">
      <w:pPr>
        <w:jc w:val="center"/>
        <w:rPr>
          <w:lang w:val="en-GB"/>
        </w:rPr>
      </w:pPr>
    </w:p>
    <w:p w:rsidR="007E71BF" w:rsidRPr="00D679DC" w:rsidRDefault="007E71BF" w:rsidP="007E71BF">
      <w:pPr>
        <w:jc w:val="center"/>
        <w:rPr>
          <w:lang w:val="en-GB"/>
        </w:rPr>
      </w:pPr>
    </w:p>
    <w:p w:rsidR="0019442B" w:rsidRPr="00D679DC" w:rsidRDefault="0019442B" w:rsidP="007E71BF">
      <w:pPr>
        <w:rPr>
          <w:lang w:val="en-GB"/>
        </w:rPr>
      </w:pPr>
      <w:r w:rsidRPr="00D679DC">
        <w:rPr>
          <w:lang w:val="en-GB"/>
        </w:rPr>
        <w:t xml:space="preserve">Ms. </w:t>
      </w:r>
      <w:proofErr w:type="spellStart"/>
      <w:r w:rsidRPr="00D679DC">
        <w:rPr>
          <w:lang w:val="en-GB"/>
        </w:rPr>
        <w:t>Lehmia</w:t>
      </w:r>
      <w:proofErr w:type="spellEnd"/>
      <w:r w:rsidRPr="00D679DC">
        <w:rPr>
          <w:lang w:val="en-GB"/>
        </w:rPr>
        <w:t xml:space="preserve"> Kiran</w:t>
      </w:r>
    </w:p>
    <w:p w:rsidR="00745A36" w:rsidRPr="00D679DC" w:rsidRDefault="00745A36" w:rsidP="007E71BF">
      <w:pPr>
        <w:rPr>
          <w:lang w:val="en-GB"/>
        </w:rPr>
      </w:pPr>
      <w:r w:rsidRPr="00D679DC">
        <w:rPr>
          <w:lang w:val="en-GB"/>
        </w:rPr>
        <w:t>Software Engineering (Section-A)</w:t>
      </w:r>
    </w:p>
    <w:p w:rsidR="007E71BF" w:rsidRPr="00D679DC" w:rsidRDefault="007E71BF" w:rsidP="007E71BF">
      <w:pPr>
        <w:rPr>
          <w:lang w:val="en-GB"/>
        </w:rPr>
      </w:pPr>
      <w:r w:rsidRPr="00D679DC">
        <w:rPr>
          <w:lang w:val="en-GB"/>
        </w:rPr>
        <w:t xml:space="preserve">Date: </w:t>
      </w:r>
      <w:r w:rsidR="00CF7CBC" w:rsidRPr="00D679DC">
        <w:rPr>
          <w:lang w:val="en-GB"/>
        </w:rPr>
        <w:t>23</w:t>
      </w:r>
      <w:r w:rsidR="0093179C" w:rsidRPr="00D679DC">
        <w:rPr>
          <w:vertAlign w:val="superscript"/>
          <w:lang w:val="en-GB"/>
        </w:rPr>
        <w:t>th</w:t>
      </w:r>
      <w:r w:rsidR="00CF7CBC" w:rsidRPr="00D679DC">
        <w:rPr>
          <w:lang w:val="en-GB"/>
        </w:rPr>
        <w:t xml:space="preserve"> Octo</w:t>
      </w:r>
      <w:r w:rsidR="0093179C" w:rsidRPr="00D679DC">
        <w:rPr>
          <w:lang w:val="en-GB"/>
        </w:rPr>
        <w:t>ber 2017</w:t>
      </w:r>
    </w:p>
    <w:p w:rsidR="007E71BF" w:rsidRPr="00D679DC" w:rsidRDefault="007E71BF" w:rsidP="007E71BF">
      <w:pPr>
        <w:rPr>
          <w:lang w:val="en-GB"/>
        </w:rPr>
      </w:pPr>
    </w:p>
    <w:p w:rsidR="007E71BF" w:rsidRPr="00D679DC" w:rsidRDefault="007E71BF" w:rsidP="007E71BF">
      <w:pPr>
        <w:jc w:val="center"/>
        <w:rPr>
          <w:lang w:val="en-GB"/>
        </w:rPr>
      </w:pPr>
    </w:p>
    <w:p w:rsidR="00EC4C6E" w:rsidRPr="00D679DC" w:rsidRDefault="00EC4C6E" w:rsidP="007E71BF">
      <w:pPr>
        <w:jc w:val="center"/>
        <w:rPr>
          <w:lang w:val="en-GB"/>
        </w:rPr>
      </w:pPr>
    </w:p>
    <w:p w:rsidR="00EC4C6E" w:rsidRPr="00D679DC" w:rsidRDefault="00EC4C6E" w:rsidP="007E71BF">
      <w:pPr>
        <w:jc w:val="center"/>
        <w:rPr>
          <w:lang w:val="en-GB"/>
        </w:rPr>
      </w:pPr>
    </w:p>
    <w:p w:rsidR="00EC4C6E" w:rsidRPr="00D679DC" w:rsidRDefault="00EC4C6E" w:rsidP="007E71BF">
      <w:pPr>
        <w:jc w:val="center"/>
        <w:rPr>
          <w:lang w:val="en-GB"/>
        </w:rPr>
      </w:pPr>
    </w:p>
    <w:p w:rsidR="007E71BF" w:rsidRPr="00D679DC" w:rsidRDefault="007E71BF" w:rsidP="007E71BF">
      <w:pPr>
        <w:jc w:val="center"/>
        <w:rPr>
          <w:rFonts w:ascii="Arial" w:hAnsi="Arial" w:cs="Arial"/>
          <w:lang w:val="en-GB"/>
        </w:rPr>
      </w:pPr>
    </w:p>
    <w:p w:rsidR="00CF7CBC" w:rsidRPr="00D679DC" w:rsidRDefault="00CF7CBC" w:rsidP="007E71BF">
      <w:pPr>
        <w:jc w:val="center"/>
        <w:rPr>
          <w:rFonts w:ascii="Arial" w:hAnsi="Arial" w:cs="Arial"/>
          <w:lang w:val="en-GB"/>
        </w:rPr>
      </w:pPr>
    </w:p>
    <w:p w:rsidR="00CF7CBC" w:rsidRPr="00D679DC" w:rsidRDefault="00CF7CBC" w:rsidP="007E71BF">
      <w:pPr>
        <w:jc w:val="center"/>
        <w:rPr>
          <w:rFonts w:ascii="Arial" w:hAnsi="Arial" w:cs="Arial"/>
          <w:lang w:val="en-GB"/>
        </w:rPr>
      </w:pPr>
    </w:p>
    <w:p w:rsidR="007E71BF" w:rsidRPr="00D679DC" w:rsidRDefault="007E71BF" w:rsidP="007E71BF">
      <w:pPr>
        <w:jc w:val="center"/>
        <w:rPr>
          <w:rFonts w:ascii="Arial" w:hAnsi="Arial" w:cs="Arial"/>
          <w:lang w:val="en-GB"/>
        </w:rPr>
      </w:pPr>
    </w:p>
    <w:p w:rsidR="007E71BF" w:rsidRPr="00D679DC" w:rsidRDefault="00EC4C6E" w:rsidP="007E71BF">
      <w:pPr>
        <w:jc w:val="center"/>
        <w:rPr>
          <w:rFonts w:ascii="Arial" w:hAnsi="Arial" w:cs="Arial"/>
        </w:rPr>
      </w:pPr>
      <w:r w:rsidRPr="00D679DC">
        <w:rPr>
          <w:rFonts w:ascii="Arial" w:hAnsi="Arial" w:cs="Arial"/>
        </w:rPr>
        <w:t>National University o</w:t>
      </w:r>
      <w:r w:rsidR="007E71BF" w:rsidRPr="00D679DC">
        <w:rPr>
          <w:rFonts w:ascii="Arial" w:hAnsi="Arial" w:cs="Arial"/>
        </w:rPr>
        <w:t>f Computer and Emerging Sciences</w:t>
      </w:r>
    </w:p>
    <w:p w:rsidR="007E71BF" w:rsidRPr="00D679DC" w:rsidRDefault="007E71BF" w:rsidP="007E71BF">
      <w:pPr>
        <w:jc w:val="center"/>
        <w:rPr>
          <w:rFonts w:ascii="Arial" w:hAnsi="Arial" w:cs="Arial"/>
          <w:lang w:val="en-GB"/>
        </w:rPr>
      </w:pPr>
      <w:r w:rsidRPr="00D679DC">
        <w:rPr>
          <w:rFonts w:ascii="Arial" w:hAnsi="Arial" w:cs="Arial"/>
          <w:lang w:val="en-GB"/>
        </w:rPr>
        <w:t xml:space="preserve">Department of Computer Science </w:t>
      </w:r>
    </w:p>
    <w:p w:rsidR="007E71BF" w:rsidRPr="00D679DC" w:rsidRDefault="007E71BF" w:rsidP="007E71BF">
      <w:pPr>
        <w:jc w:val="center"/>
        <w:rPr>
          <w:rFonts w:ascii="Arial" w:hAnsi="Arial" w:cs="Arial"/>
          <w:lang w:val="en-GB"/>
        </w:rPr>
      </w:pPr>
      <w:r w:rsidRPr="00D679DC">
        <w:rPr>
          <w:rFonts w:ascii="Arial" w:hAnsi="Arial" w:cs="Arial"/>
          <w:lang w:val="en-GB"/>
        </w:rPr>
        <w:t>Lahore, Pakistan</w:t>
      </w:r>
    </w:p>
    <w:p w:rsidR="00EE1EB7" w:rsidRPr="00D679DC" w:rsidRDefault="00EE1EB7" w:rsidP="007E71BF">
      <w:pPr>
        <w:rPr>
          <w:rFonts w:ascii="Arial" w:hAnsi="Arial" w:cs="Arial"/>
        </w:rPr>
      </w:pPr>
    </w:p>
    <w:p w:rsidR="00884C85" w:rsidRPr="0023679A" w:rsidRDefault="007E71BF" w:rsidP="00AE0BAE">
      <w:pPr>
        <w:pStyle w:val="Subtitle"/>
      </w:pPr>
      <w:r w:rsidRPr="00D679DC">
        <w:rPr>
          <w:sz w:val="24"/>
        </w:rPr>
        <w:br w:type="page"/>
      </w:r>
      <w:r w:rsidR="00884C85" w:rsidRPr="0023679A">
        <w:lastRenderedPageBreak/>
        <w:t>Table of Contents</w:t>
      </w:r>
    </w:p>
    <w:p w:rsidR="00A40D67" w:rsidRPr="00A40D67" w:rsidRDefault="00A40D67" w:rsidP="00A40D67">
      <w:pPr>
        <w:jc w:val="center"/>
        <w:rPr>
          <w:b/>
          <w:sz w:val="28"/>
          <w:szCs w:val="28"/>
        </w:rPr>
      </w:pPr>
    </w:p>
    <w:p w:rsidR="00BF4BAA" w:rsidRDefault="00967C9D">
      <w:pPr>
        <w:pStyle w:val="TOC1"/>
        <w:tabs>
          <w:tab w:val="left" w:pos="4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sz w:val="28"/>
          <w:szCs w:val="28"/>
        </w:rPr>
        <w:fldChar w:fldCharType="begin"/>
      </w:r>
      <w:r>
        <w:rPr>
          <w:rFonts w:ascii="Arial" w:hAnsi="Arial" w:cs="Arial"/>
          <w:sz w:val="28"/>
          <w:szCs w:val="28"/>
        </w:rPr>
        <w:instrText xml:space="preserve"> TOC \o "1-1" \h \z \t "Heading 2,2,Heading 3,3" </w:instrText>
      </w:r>
      <w:r>
        <w:rPr>
          <w:rFonts w:ascii="Arial" w:hAnsi="Arial" w:cs="Arial"/>
          <w:sz w:val="28"/>
          <w:szCs w:val="28"/>
        </w:rPr>
        <w:fldChar w:fldCharType="separate"/>
      </w:r>
      <w:hyperlink w:anchor="_Toc499672775" w:history="1">
        <w:r w:rsidR="00BF4BAA" w:rsidRPr="00BF43DD">
          <w:rPr>
            <w:rStyle w:val="Hyperlink"/>
            <w:noProof/>
          </w:rPr>
          <w:t>1.</w:t>
        </w:r>
        <w:r w:rsidR="00BF4BA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F4BAA" w:rsidRPr="00BF43DD">
          <w:rPr>
            <w:rStyle w:val="Hyperlink"/>
            <w:noProof/>
          </w:rPr>
          <w:t>Architecture Diagram</w:t>
        </w:r>
        <w:r w:rsidR="00BF4BAA">
          <w:rPr>
            <w:noProof/>
            <w:webHidden/>
          </w:rPr>
          <w:tab/>
        </w:r>
        <w:r w:rsidR="00BF4BAA">
          <w:rPr>
            <w:noProof/>
            <w:webHidden/>
          </w:rPr>
          <w:fldChar w:fldCharType="begin"/>
        </w:r>
        <w:r w:rsidR="00BF4BAA">
          <w:rPr>
            <w:noProof/>
            <w:webHidden/>
          </w:rPr>
          <w:instrText xml:space="preserve"> PAGEREF _Toc499672775 \h </w:instrText>
        </w:r>
        <w:r w:rsidR="00BF4BAA">
          <w:rPr>
            <w:noProof/>
            <w:webHidden/>
          </w:rPr>
        </w:r>
        <w:r w:rsidR="00BF4BAA">
          <w:rPr>
            <w:noProof/>
            <w:webHidden/>
          </w:rPr>
          <w:fldChar w:fldCharType="separate"/>
        </w:r>
        <w:r w:rsidR="00BF4BAA">
          <w:rPr>
            <w:noProof/>
            <w:webHidden/>
          </w:rPr>
          <w:t>3</w:t>
        </w:r>
        <w:r w:rsidR="00BF4BAA">
          <w:rPr>
            <w:noProof/>
            <w:webHidden/>
          </w:rPr>
          <w:fldChar w:fldCharType="end"/>
        </w:r>
      </w:hyperlink>
    </w:p>
    <w:p w:rsidR="00BF4BAA" w:rsidRDefault="00BF4BAA">
      <w:pPr>
        <w:pStyle w:val="TOC1"/>
        <w:tabs>
          <w:tab w:val="left" w:pos="4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76" w:history="1">
        <w:r w:rsidRPr="00BF43DD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Architecture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1"/>
        <w:tabs>
          <w:tab w:val="left" w:pos="4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77" w:history="1">
        <w:r w:rsidRPr="00BF43DD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Archetypes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1"/>
        <w:tabs>
          <w:tab w:val="left" w:pos="4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78" w:history="1">
        <w:r w:rsidRPr="00BF43DD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Component Level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79" w:history="1">
        <w:r w:rsidRPr="00BF43DD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External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80" w:history="1">
        <w:r w:rsidRPr="00BF43DD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Internal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81" w:history="1">
        <w:r w:rsidRPr="00BF43DD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Class-level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1"/>
        <w:tabs>
          <w:tab w:val="left" w:pos="4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82" w:history="1">
        <w:r w:rsidRPr="00BF43DD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1"/>
        <w:tabs>
          <w:tab w:val="left" w:pos="4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83" w:history="1">
        <w:r w:rsidRPr="00BF43DD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84" w:history="1">
        <w:r w:rsidRPr="00BF43DD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Sign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85" w:history="1">
        <w:r w:rsidRPr="00BF43DD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Log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86" w:history="1">
        <w:r w:rsidRPr="00BF43DD">
          <w:rPr>
            <w:rStyle w:val="Hyperlink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Log 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87" w:history="1">
        <w:r w:rsidRPr="00BF43DD">
          <w:rPr>
            <w:rStyle w:val="Hyperlink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Forgot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88" w:history="1">
        <w:r w:rsidRPr="00BF43DD">
          <w:rPr>
            <w:rStyle w:val="Hyperlink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Order Food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89" w:history="1">
        <w:r w:rsidRPr="00BF43DD">
          <w:rPr>
            <w:rStyle w:val="Hyperlink"/>
            <w:noProof/>
          </w:rPr>
          <w:t>6.6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Post Food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90" w:history="1">
        <w:r w:rsidRPr="00BF43DD">
          <w:rPr>
            <w:rStyle w:val="Hyperlink"/>
            <w:noProof/>
          </w:rPr>
          <w:t>6.7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Review Seller on the basis of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91" w:history="1">
        <w:r w:rsidRPr="00BF43DD">
          <w:rPr>
            <w:rStyle w:val="Hyperlink"/>
            <w:noProof/>
          </w:rPr>
          <w:t>6.8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Rate Seller on the basis of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88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92" w:history="1">
        <w:r w:rsidRPr="00BF43DD">
          <w:rPr>
            <w:rStyle w:val="Hyperlink"/>
            <w:noProof/>
          </w:rPr>
          <w:t>6.9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BF43DD">
          <w:rPr>
            <w:rStyle w:val="Hyperlink"/>
            <w:noProof/>
          </w:rPr>
          <w:t>Edit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F4BAA" w:rsidRDefault="00BF4BAA">
      <w:pPr>
        <w:pStyle w:val="TOC2"/>
        <w:tabs>
          <w:tab w:val="left" w:pos="1100"/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9672793" w:history="1">
        <w:r w:rsidRPr="00BF43DD">
          <w:rPr>
            <w:rStyle w:val="Hyperlink"/>
            <w:noProof/>
          </w:rPr>
          <w:t>6.10</w:t>
        </w:r>
        <w:r>
          <w:rPr>
            <w:rStyle w:val="Hyperlink"/>
            <w:noProof/>
          </w:rPr>
          <w:t xml:space="preserve">   </w:t>
        </w:r>
        <w:bookmarkStart w:id="1" w:name="_GoBack"/>
        <w:bookmarkEnd w:id="1"/>
        <w:r w:rsidRPr="00BF43DD">
          <w:rPr>
            <w:rStyle w:val="Hyperlink"/>
            <w:noProof/>
          </w:rPr>
          <w:t>View History of Ordered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_Toc499672793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40D67" w:rsidRDefault="00967C9D" w:rsidP="00884C8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fldChar w:fldCharType="end"/>
      </w:r>
    </w:p>
    <w:p w:rsidR="00884C85" w:rsidRPr="0023679A" w:rsidRDefault="00A40D67" w:rsidP="00AE0BAE">
      <w:pPr>
        <w:pStyle w:val="Subtitle"/>
      </w:pPr>
      <w:r>
        <w:br w:type="page"/>
      </w:r>
    </w:p>
    <w:p w:rsidR="004E5FC8" w:rsidRDefault="00CF7CBC" w:rsidP="00605F1D">
      <w:pPr>
        <w:pStyle w:val="Subtitle"/>
      </w:pPr>
      <w:bookmarkStart w:id="2" w:name="_Toc224669195"/>
      <w:r>
        <w:lastRenderedPageBreak/>
        <w:t>System Architecture</w:t>
      </w:r>
    </w:p>
    <w:p w:rsidR="006427B2" w:rsidRPr="006427B2" w:rsidRDefault="006427B2" w:rsidP="00605F1D">
      <w:pPr>
        <w:pStyle w:val="Subtitle"/>
        <w:rPr>
          <w:sz w:val="16"/>
          <w:szCs w:val="16"/>
        </w:rPr>
      </w:pPr>
    </w:p>
    <w:p w:rsidR="008A3D43" w:rsidRDefault="006427B2" w:rsidP="00CF7CBC">
      <w:pPr>
        <w:pStyle w:val="BodyText"/>
        <w:rPr>
          <w:sz w:val="24"/>
        </w:rPr>
      </w:pPr>
      <w:r>
        <w:rPr>
          <w:sz w:val="24"/>
        </w:rPr>
        <w:t xml:space="preserve">This document covers all the major high and low-level designs of </w:t>
      </w:r>
      <w:proofErr w:type="spellStart"/>
      <w:r>
        <w:rPr>
          <w:sz w:val="24"/>
        </w:rPr>
        <w:t>HomeKitchen</w:t>
      </w:r>
      <w:proofErr w:type="spellEnd"/>
      <w:r>
        <w:rPr>
          <w:sz w:val="24"/>
        </w:rPr>
        <w:t>. It contains Architecture Diagram, Architecture Context Diagram, Archetypes, Component Level Diagram, Class Diagram and Sequence Diagram.</w:t>
      </w:r>
    </w:p>
    <w:p w:rsidR="006427B2" w:rsidRPr="006427B2" w:rsidRDefault="006427B2" w:rsidP="00CF7CBC">
      <w:pPr>
        <w:pStyle w:val="BodyText"/>
        <w:rPr>
          <w:sz w:val="16"/>
          <w:szCs w:val="16"/>
        </w:rPr>
      </w:pPr>
    </w:p>
    <w:p w:rsidR="006427B2" w:rsidRPr="006427B2" w:rsidRDefault="00CF7CBC" w:rsidP="006427B2">
      <w:pPr>
        <w:pStyle w:val="Heading1"/>
      </w:pPr>
      <w:bookmarkStart w:id="3" w:name="_Toc975461"/>
      <w:bookmarkStart w:id="4" w:name="_Toc499672775"/>
      <w:r>
        <w:t>Architecture Diagram</w:t>
      </w:r>
      <w:bookmarkEnd w:id="4"/>
    </w:p>
    <w:p w:rsidR="003B1E8A" w:rsidRDefault="006427B2" w:rsidP="006427B2">
      <w:pPr>
        <w:jc w:val="both"/>
      </w:pPr>
      <w:r>
        <w:t xml:space="preserve">Architecture Diagram of </w:t>
      </w:r>
      <w:proofErr w:type="spellStart"/>
      <w:r>
        <w:t>HomeKitchen</w:t>
      </w:r>
      <w:proofErr w:type="spellEnd"/>
      <w:r>
        <w:t xml:space="preserve"> is as:</w:t>
      </w:r>
    </w:p>
    <w:p w:rsidR="006427B2" w:rsidRDefault="006427B2" w:rsidP="006427B2">
      <w:pPr>
        <w:jc w:val="both"/>
      </w:pPr>
    </w:p>
    <w:p w:rsidR="006427B2" w:rsidRDefault="00511597" w:rsidP="006427B2">
      <w:pPr>
        <w:jc w:val="center"/>
      </w:pPr>
      <w:r>
        <w:rPr>
          <w:noProof/>
        </w:rPr>
        <w:drawing>
          <wp:inline distT="0" distB="0" distL="0" distR="0">
            <wp:extent cx="5418290" cy="53192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yesha arch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11597" w:rsidRPr="00D16E75" w:rsidRDefault="00511597" w:rsidP="006427B2">
      <w:pPr>
        <w:jc w:val="center"/>
      </w:pPr>
    </w:p>
    <w:p w:rsidR="00CF7CBC" w:rsidRDefault="00CF7CBC" w:rsidP="00CF7CBC">
      <w:pPr>
        <w:pStyle w:val="Heading1"/>
      </w:pPr>
      <w:bookmarkStart w:id="5" w:name="_Toc499672776"/>
      <w:r>
        <w:t>Architecture Context Diagram</w:t>
      </w:r>
      <w:bookmarkEnd w:id="5"/>
    </w:p>
    <w:p w:rsidR="006427B2" w:rsidRDefault="006427B2" w:rsidP="006427B2">
      <w:pPr>
        <w:jc w:val="both"/>
      </w:pPr>
      <w:r>
        <w:t xml:space="preserve">Architecture Context Diagram of </w:t>
      </w:r>
      <w:proofErr w:type="spellStart"/>
      <w:r>
        <w:t>HomeKitchen</w:t>
      </w:r>
      <w:proofErr w:type="spellEnd"/>
      <w:r>
        <w:t xml:space="preserve"> is as:</w:t>
      </w:r>
    </w:p>
    <w:p w:rsidR="006427B2" w:rsidRDefault="006427B2" w:rsidP="006427B2"/>
    <w:p w:rsidR="0093330B" w:rsidRDefault="0093330B" w:rsidP="0093330B">
      <w:pPr>
        <w:jc w:val="center"/>
      </w:pPr>
      <w:r>
        <w:rPr>
          <w:noProof/>
        </w:rPr>
        <w:lastRenderedPageBreak/>
        <w:drawing>
          <wp:inline distT="0" distB="0" distL="0" distR="0">
            <wp:extent cx="5733415" cy="4152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rchitecture context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97" w:rsidRPr="006427B2" w:rsidRDefault="00511597" w:rsidP="0093330B">
      <w:pPr>
        <w:jc w:val="center"/>
      </w:pPr>
    </w:p>
    <w:p w:rsidR="004E5FC8" w:rsidRDefault="00CF7CBC" w:rsidP="004E5FC8">
      <w:pPr>
        <w:pStyle w:val="Heading1"/>
      </w:pPr>
      <w:bookmarkStart w:id="6" w:name="_Toc499672777"/>
      <w:bookmarkEnd w:id="3"/>
      <w:r>
        <w:t>Archetypes</w:t>
      </w:r>
      <w:bookmarkEnd w:id="6"/>
    </w:p>
    <w:p w:rsidR="00282E72" w:rsidRDefault="00282E72" w:rsidP="00282E72">
      <w:r>
        <w:t xml:space="preserve">Archetypes of </w:t>
      </w:r>
      <w:proofErr w:type="spellStart"/>
      <w:r>
        <w:t>HomeKitchen</w:t>
      </w:r>
      <w:proofErr w:type="spellEnd"/>
      <w:r>
        <w:t xml:space="preserve"> is as:</w:t>
      </w:r>
    </w:p>
    <w:p w:rsidR="008E5328" w:rsidRDefault="008E5328" w:rsidP="00282E72"/>
    <w:p w:rsidR="008E5328" w:rsidRDefault="008E5328" w:rsidP="00282E72">
      <w:r>
        <w:rPr>
          <w:noProof/>
        </w:rPr>
        <w:lastRenderedPageBreak/>
        <w:drawing>
          <wp:inline distT="0" distB="0" distL="0" distR="0" wp14:anchorId="6A52E360" wp14:editId="0DA80B38">
            <wp:extent cx="5581650" cy="5219700"/>
            <wp:effectExtent l="76200" t="76200" r="114300" b="1143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219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597" w:rsidRPr="00282E72" w:rsidRDefault="00511597" w:rsidP="00282E72"/>
    <w:p w:rsidR="004E5FC8" w:rsidRDefault="00CF7CBC" w:rsidP="004E5FC8">
      <w:pPr>
        <w:pStyle w:val="Heading1"/>
      </w:pPr>
      <w:bookmarkStart w:id="7" w:name="_Toc975478"/>
      <w:bookmarkStart w:id="8" w:name="_Toc499672778"/>
      <w:r>
        <w:t>Component Level Diagram</w:t>
      </w:r>
      <w:bookmarkEnd w:id="8"/>
    </w:p>
    <w:p w:rsidR="005F6375" w:rsidRDefault="00282E72" w:rsidP="00282E72">
      <w:r>
        <w:t xml:space="preserve">Component Level Diagram of </w:t>
      </w:r>
      <w:proofErr w:type="spellStart"/>
      <w:r>
        <w:t>HomeKitchen</w:t>
      </w:r>
      <w:proofErr w:type="spellEnd"/>
      <w:r>
        <w:t xml:space="preserve"> </w:t>
      </w:r>
      <w:r w:rsidR="00B72D77">
        <w:t>at each level i.e., external, internal or class is as:</w:t>
      </w:r>
    </w:p>
    <w:p w:rsidR="005F6375" w:rsidRDefault="00B72D77" w:rsidP="00B72D77">
      <w:pPr>
        <w:pStyle w:val="Heading2"/>
      </w:pPr>
      <w:bookmarkStart w:id="9" w:name="_Toc499672779"/>
      <w:r>
        <w:t>External View</w:t>
      </w:r>
      <w:bookmarkEnd w:id="9"/>
    </w:p>
    <w:p w:rsidR="00B72D77" w:rsidRDefault="00B72D77" w:rsidP="00B72D77">
      <w:pPr>
        <w:jc w:val="both"/>
      </w:pPr>
      <w:r>
        <w:t>Following is the external view of the system.</w:t>
      </w:r>
    </w:p>
    <w:p w:rsidR="00B72D77" w:rsidRDefault="00B72D77" w:rsidP="00B72D77">
      <w:pPr>
        <w:jc w:val="both"/>
      </w:pPr>
    </w:p>
    <w:p w:rsidR="00B72D77" w:rsidRDefault="00B72D77" w:rsidP="00B72D77">
      <w:pPr>
        <w:jc w:val="center"/>
      </w:pPr>
      <w:r>
        <w:rPr>
          <w:noProof/>
        </w:rPr>
        <w:lastRenderedPageBreak/>
        <w:drawing>
          <wp:inline distT="0" distB="0" distL="0" distR="0">
            <wp:extent cx="5733415" cy="2189480"/>
            <wp:effectExtent l="76200" t="76200" r="114935" b="1155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evel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9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2D77" w:rsidRDefault="00B72D77" w:rsidP="00B72D77">
      <w:pPr>
        <w:jc w:val="both"/>
      </w:pPr>
    </w:p>
    <w:p w:rsidR="00B72D77" w:rsidRDefault="00B72D77" w:rsidP="00B72D77">
      <w:pPr>
        <w:pStyle w:val="Heading2"/>
      </w:pPr>
      <w:bookmarkStart w:id="10" w:name="_Toc499672780"/>
      <w:r>
        <w:t>Internal View</w:t>
      </w:r>
      <w:bookmarkEnd w:id="10"/>
    </w:p>
    <w:p w:rsidR="00B72D77" w:rsidRDefault="00B72D77" w:rsidP="00B72D77">
      <w:pPr>
        <w:jc w:val="both"/>
      </w:pPr>
      <w:r>
        <w:t>Following is the internal view of the system.</w:t>
      </w:r>
    </w:p>
    <w:p w:rsidR="00B72D77" w:rsidRDefault="00B72D77" w:rsidP="00B72D77"/>
    <w:p w:rsidR="00B72D77" w:rsidRDefault="00B72D77" w:rsidP="00B72D77">
      <w:pPr>
        <w:jc w:val="center"/>
      </w:pPr>
      <w:r>
        <w:rPr>
          <w:noProof/>
        </w:rPr>
        <w:drawing>
          <wp:inline distT="0" distB="0" distL="0" distR="0">
            <wp:extent cx="5733415" cy="3143250"/>
            <wp:effectExtent l="76200" t="76200" r="114935" b="1143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evel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3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2D77" w:rsidRDefault="00B72D77" w:rsidP="00B72D77">
      <w:pPr>
        <w:jc w:val="both"/>
      </w:pPr>
    </w:p>
    <w:p w:rsidR="00B72D77" w:rsidRPr="00B72D77" w:rsidRDefault="00B72D77" w:rsidP="00B72D77">
      <w:pPr>
        <w:pStyle w:val="Heading2"/>
      </w:pPr>
      <w:bookmarkStart w:id="11" w:name="_Toc499672781"/>
      <w:r>
        <w:t>Class-level View</w:t>
      </w:r>
      <w:bookmarkEnd w:id="11"/>
    </w:p>
    <w:p w:rsidR="0093330B" w:rsidRDefault="00B72D77" w:rsidP="00282E72">
      <w:r>
        <w:t>Following is the class level view of the system.</w:t>
      </w:r>
    </w:p>
    <w:p w:rsidR="00B72D77" w:rsidRDefault="00B72D77" w:rsidP="00282E72"/>
    <w:p w:rsidR="00B72D77" w:rsidRPr="00282E72" w:rsidRDefault="00B42B82" w:rsidP="00282E72">
      <w:r>
        <w:rPr>
          <w:noProof/>
        </w:rPr>
        <w:lastRenderedPageBreak/>
        <w:drawing>
          <wp:inline distT="0" distB="0" distL="0" distR="0">
            <wp:extent cx="5733415" cy="5305425"/>
            <wp:effectExtent l="76200" t="76200" r="114935" b="1238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evel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05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5FC8" w:rsidRDefault="00CF7CBC" w:rsidP="004E5FC8">
      <w:pPr>
        <w:pStyle w:val="Heading1"/>
      </w:pPr>
      <w:bookmarkStart w:id="12" w:name="_Toc499672782"/>
      <w:bookmarkEnd w:id="7"/>
      <w:r>
        <w:t>Class Diagram</w:t>
      </w:r>
      <w:bookmarkEnd w:id="12"/>
    </w:p>
    <w:p w:rsidR="007E102D" w:rsidRDefault="00282E72" w:rsidP="00CF7CBC">
      <w:pPr>
        <w:pStyle w:val="BodyText"/>
      </w:pPr>
      <w:r>
        <w:t>Class diagram is as follows:</w:t>
      </w:r>
      <w:r w:rsidR="007E102D">
        <w:t xml:space="preserve"> </w:t>
      </w:r>
    </w:p>
    <w:p w:rsidR="00B80D21" w:rsidRPr="007E102D" w:rsidRDefault="00B80D21" w:rsidP="00CF7CBC">
      <w:pPr>
        <w:pStyle w:val="BodyText"/>
      </w:pPr>
    </w:p>
    <w:p w:rsidR="00B573F3" w:rsidRPr="00B573F3" w:rsidRDefault="0093330B" w:rsidP="00B573F3">
      <w:r>
        <w:rPr>
          <w:noProof/>
        </w:rPr>
        <w:lastRenderedPageBreak/>
        <w:drawing>
          <wp:inline distT="0" distB="0" distL="0" distR="0" wp14:anchorId="76BB3EDB" wp14:editId="27990569">
            <wp:extent cx="5733415" cy="5372100"/>
            <wp:effectExtent l="76200" t="76200" r="114935" b="1143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72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73F3" w:rsidRPr="00B573F3" w:rsidRDefault="00CF7CBC" w:rsidP="00B573F3">
      <w:pPr>
        <w:pStyle w:val="Heading1"/>
      </w:pPr>
      <w:bookmarkStart w:id="13" w:name="_Toc499672783"/>
      <w:bookmarkEnd w:id="2"/>
      <w:r>
        <w:t>Sequence Diagram</w:t>
      </w:r>
      <w:bookmarkEnd w:id="13"/>
    </w:p>
    <w:p w:rsidR="00EA0858" w:rsidRDefault="00282E72" w:rsidP="00605F1D">
      <w:pPr>
        <w:pStyle w:val="Subtitle"/>
        <w:jc w:val="left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/>
          <w:b w:val="0"/>
          <w:sz w:val="24"/>
        </w:rPr>
        <w:t>Following are the sequence diagrams:</w:t>
      </w:r>
    </w:p>
    <w:p w:rsidR="000C32DE" w:rsidRDefault="00EA0858" w:rsidP="00EA0858">
      <w:pPr>
        <w:pStyle w:val="Heading2"/>
      </w:pPr>
      <w:bookmarkStart w:id="14" w:name="_Toc499672784"/>
      <w:bookmarkEnd w:id="0"/>
      <w:r>
        <w:t>Sign</w:t>
      </w:r>
      <w:r w:rsidR="000C240F">
        <w:t xml:space="preserve"> </w:t>
      </w:r>
      <w:r>
        <w:t>Up</w:t>
      </w:r>
      <w:bookmarkEnd w:id="14"/>
      <w:r>
        <w:t xml:space="preserve"> </w:t>
      </w:r>
    </w:p>
    <w:p w:rsidR="00EA0858" w:rsidRDefault="00EA0858" w:rsidP="00EA0858">
      <w:r>
        <w:t>Following is the sequence diagram for signup.</w:t>
      </w:r>
    </w:p>
    <w:p w:rsidR="00EA0858" w:rsidRPr="00EA0858" w:rsidRDefault="00EA0858" w:rsidP="00EA0858"/>
    <w:p w:rsidR="00940BC7" w:rsidRDefault="00EA0858" w:rsidP="00EA0858">
      <w:pPr>
        <w:pStyle w:val="Subtitle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/>
          <w:b w:val="0"/>
          <w:noProof/>
          <w:sz w:val="24"/>
        </w:rPr>
        <w:lastRenderedPageBreak/>
        <w:drawing>
          <wp:inline distT="0" distB="0" distL="0" distR="0">
            <wp:extent cx="5733415" cy="3990975"/>
            <wp:effectExtent l="76200" t="76200" r="114935" b="1238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del__Collaboration1__Interaction1__SignUp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0F56" w:rsidRDefault="00D50F56" w:rsidP="00D50F56">
      <w:pPr>
        <w:pStyle w:val="Heading2"/>
      </w:pPr>
      <w:bookmarkStart w:id="15" w:name="_Toc499672785"/>
      <w:r>
        <w:t>Log In</w:t>
      </w:r>
      <w:bookmarkEnd w:id="15"/>
    </w:p>
    <w:p w:rsidR="008731BF" w:rsidRDefault="00D50F56" w:rsidP="000C240F">
      <w:r>
        <w:t>Following is the sequence diagram for logging into the system.</w:t>
      </w:r>
    </w:p>
    <w:p w:rsidR="008731BF" w:rsidRDefault="008731BF" w:rsidP="000C240F"/>
    <w:p w:rsidR="000C240F" w:rsidRDefault="00D50F56" w:rsidP="000C240F">
      <w:r>
        <w:rPr>
          <w:noProof/>
        </w:rPr>
        <w:drawing>
          <wp:inline distT="0" distB="0" distL="0" distR="0">
            <wp:extent cx="5733415" cy="3314700"/>
            <wp:effectExtent l="76200" t="76200" r="114935" b="1143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__Collaboration2__Interaction1__LogIn_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4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240F" w:rsidRPr="000C240F" w:rsidRDefault="002E6BF4" w:rsidP="000C240F">
      <w:pPr>
        <w:pStyle w:val="Heading2"/>
      </w:pPr>
      <w:bookmarkStart w:id="16" w:name="_Toc499672786"/>
      <w:r>
        <w:lastRenderedPageBreak/>
        <w:t>Log Out</w:t>
      </w:r>
      <w:bookmarkEnd w:id="16"/>
    </w:p>
    <w:p w:rsidR="002E6BF4" w:rsidRDefault="002E6BF4" w:rsidP="002E6BF4">
      <w:r>
        <w:t>Following is the sequence diagram to log out from the system.</w:t>
      </w:r>
    </w:p>
    <w:p w:rsidR="002E6BF4" w:rsidRDefault="002E6BF4" w:rsidP="002E6BF4"/>
    <w:p w:rsidR="002E6BF4" w:rsidRDefault="002E6BF4" w:rsidP="002E6BF4">
      <w:pPr>
        <w:jc w:val="center"/>
      </w:pPr>
      <w:r>
        <w:rPr>
          <w:noProof/>
        </w:rPr>
        <w:drawing>
          <wp:inline distT="0" distB="0" distL="0" distR="0">
            <wp:extent cx="5733415" cy="3333750"/>
            <wp:effectExtent l="76200" t="76200" r="114935" b="1143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__Collaboration3__Interaction1__LogOut_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6BF4" w:rsidRDefault="002E6BF4" w:rsidP="002E6BF4">
      <w:pPr>
        <w:pStyle w:val="Heading2"/>
      </w:pPr>
      <w:bookmarkStart w:id="17" w:name="_Toc499672787"/>
      <w:r>
        <w:t>Forgot Password</w:t>
      </w:r>
      <w:bookmarkEnd w:id="17"/>
    </w:p>
    <w:p w:rsidR="002E6BF4" w:rsidRDefault="002E6BF4" w:rsidP="002E6BF4">
      <w:r>
        <w:t>Following is the sequence diagram to forgot password.</w:t>
      </w:r>
    </w:p>
    <w:p w:rsidR="002E6BF4" w:rsidRDefault="002E6BF4" w:rsidP="002E6BF4"/>
    <w:p w:rsidR="002E6BF4" w:rsidRDefault="002E6BF4" w:rsidP="002E6BF4">
      <w:pPr>
        <w:jc w:val="center"/>
      </w:pPr>
      <w:r>
        <w:rPr>
          <w:noProof/>
        </w:rPr>
        <w:lastRenderedPageBreak/>
        <w:drawing>
          <wp:inline distT="0" distB="0" distL="0" distR="0">
            <wp:extent cx="5733415" cy="4143375"/>
            <wp:effectExtent l="76200" t="76200" r="114935" b="1238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__Collaboration4__Interaction1__Forgot Password_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3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6BF4" w:rsidRDefault="002E6BF4" w:rsidP="002E6BF4">
      <w:pPr>
        <w:pStyle w:val="Heading2"/>
      </w:pPr>
      <w:bookmarkStart w:id="18" w:name="_Toc499672788"/>
      <w:r>
        <w:t>Order Food</w:t>
      </w:r>
      <w:bookmarkEnd w:id="18"/>
    </w:p>
    <w:p w:rsidR="002E6BF4" w:rsidRDefault="002E6BF4" w:rsidP="002E6BF4">
      <w:r>
        <w:t>Following is the sequence diagram to order food.</w:t>
      </w:r>
    </w:p>
    <w:p w:rsidR="008731BF" w:rsidRDefault="008731BF" w:rsidP="002E6BF4"/>
    <w:p w:rsidR="002E6BF4" w:rsidRDefault="002E6BF4" w:rsidP="002E6BF4">
      <w:pPr>
        <w:jc w:val="center"/>
      </w:pPr>
      <w:r>
        <w:rPr>
          <w:noProof/>
        </w:rPr>
        <w:lastRenderedPageBreak/>
        <w:drawing>
          <wp:inline distT="0" distB="0" distL="0" distR="0">
            <wp:extent cx="5733415" cy="4029075"/>
            <wp:effectExtent l="76200" t="76200" r="114935" b="1238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__Collaboration5__Interaction1__OrderFood_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29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6BF4" w:rsidRDefault="002E6BF4" w:rsidP="002E6BF4">
      <w:pPr>
        <w:pStyle w:val="Heading2"/>
      </w:pPr>
      <w:bookmarkStart w:id="19" w:name="_Toc499672789"/>
      <w:r>
        <w:t>Post Food</w:t>
      </w:r>
      <w:bookmarkEnd w:id="19"/>
    </w:p>
    <w:p w:rsidR="002E6BF4" w:rsidRDefault="002E6BF4" w:rsidP="002E6BF4">
      <w:r>
        <w:t>Following is the sequence diagram to post food.</w:t>
      </w:r>
    </w:p>
    <w:p w:rsidR="002E6BF4" w:rsidRDefault="002E6BF4" w:rsidP="002E6BF4"/>
    <w:p w:rsidR="002E6BF4" w:rsidRDefault="002E6BF4" w:rsidP="002E6BF4">
      <w:pPr>
        <w:jc w:val="center"/>
      </w:pPr>
      <w:r>
        <w:rPr>
          <w:noProof/>
        </w:rPr>
        <w:drawing>
          <wp:inline distT="0" distB="0" distL="0" distR="0">
            <wp:extent cx="5733415" cy="3590925"/>
            <wp:effectExtent l="76200" t="76200" r="114935" b="1238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__Collaboration6__Interaction1__PostFood_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6BF4" w:rsidRDefault="00EC053D" w:rsidP="002E6BF4">
      <w:pPr>
        <w:pStyle w:val="Heading2"/>
      </w:pPr>
      <w:bookmarkStart w:id="20" w:name="_Toc499672790"/>
      <w:r>
        <w:lastRenderedPageBreak/>
        <w:t>Review Seller on the basis of Order</w:t>
      </w:r>
      <w:bookmarkEnd w:id="20"/>
    </w:p>
    <w:p w:rsidR="002E6BF4" w:rsidRDefault="002E6BF4" w:rsidP="002E6BF4">
      <w:r>
        <w:t xml:space="preserve">Following is the sequence diagram </w:t>
      </w:r>
      <w:r w:rsidR="008501DA">
        <w:t xml:space="preserve">to review </w:t>
      </w:r>
      <w:r w:rsidR="00EC053D">
        <w:t>the seller on the basis of food provided by him/her.</w:t>
      </w:r>
    </w:p>
    <w:p w:rsidR="002E6BF4" w:rsidRDefault="002E6BF4" w:rsidP="002E6BF4">
      <w:pPr>
        <w:jc w:val="center"/>
      </w:pPr>
    </w:p>
    <w:p w:rsidR="008501DA" w:rsidRDefault="008501DA" w:rsidP="002E6BF4">
      <w:pPr>
        <w:jc w:val="center"/>
      </w:pPr>
      <w:r>
        <w:rPr>
          <w:noProof/>
        </w:rPr>
        <w:drawing>
          <wp:inline distT="0" distB="0" distL="0" distR="0">
            <wp:extent cx="5733415" cy="4114800"/>
            <wp:effectExtent l="76200" t="76200" r="114935" b="1143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del__Collaboration7__Interaction1__ReviewSellerFood_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053D" w:rsidRDefault="00EC053D" w:rsidP="00EC053D">
      <w:pPr>
        <w:pStyle w:val="Heading2"/>
      </w:pPr>
      <w:bookmarkStart w:id="21" w:name="_Toc499672791"/>
      <w:r>
        <w:t>Rate Seller on the basis of Order</w:t>
      </w:r>
      <w:bookmarkEnd w:id="21"/>
    </w:p>
    <w:p w:rsidR="00EC053D" w:rsidRDefault="00EC053D" w:rsidP="00EC053D">
      <w:r>
        <w:t>Following is the sequence diagram to rate the seller on the basis of food provided by him/her.</w:t>
      </w:r>
    </w:p>
    <w:p w:rsidR="00EC053D" w:rsidRDefault="00EC053D" w:rsidP="002E6BF4">
      <w:pPr>
        <w:jc w:val="center"/>
      </w:pPr>
    </w:p>
    <w:p w:rsidR="00EC053D" w:rsidRDefault="00EC053D" w:rsidP="002E6BF4">
      <w:pPr>
        <w:jc w:val="center"/>
      </w:pPr>
      <w:r>
        <w:rPr>
          <w:noProof/>
        </w:rPr>
        <w:lastRenderedPageBreak/>
        <w:drawing>
          <wp:inline distT="0" distB="0" distL="0" distR="0">
            <wp:extent cx="5733415" cy="3267075"/>
            <wp:effectExtent l="76200" t="76200" r="114935" b="1238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del__Collaboration8__Interaction1__RateSellerFood_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7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053D" w:rsidRDefault="00EC053D" w:rsidP="00EC053D">
      <w:pPr>
        <w:pStyle w:val="Heading2"/>
      </w:pPr>
      <w:bookmarkStart w:id="22" w:name="_Toc499672792"/>
      <w:r>
        <w:t>Edit Profile</w:t>
      </w:r>
      <w:bookmarkEnd w:id="22"/>
    </w:p>
    <w:p w:rsidR="00EC053D" w:rsidRDefault="00EC053D" w:rsidP="00EC053D">
      <w:r>
        <w:t>Following is the sequence diagram for edit profile.</w:t>
      </w:r>
    </w:p>
    <w:p w:rsidR="00EC053D" w:rsidRDefault="00EC053D" w:rsidP="002E6BF4">
      <w:pPr>
        <w:jc w:val="center"/>
      </w:pPr>
    </w:p>
    <w:p w:rsidR="00EC053D" w:rsidRDefault="00EC053D" w:rsidP="002E6BF4">
      <w:pPr>
        <w:jc w:val="center"/>
      </w:pPr>
      <w:r>
        <w:rPr>
          <w:noProof/>
        </w:rPr>
        <w:drawing>
          <wp:inline distT="0" distB="0" distL="0" distR="0">
            <wp:extent cx="5733415" cy="3609975"/>
            <wp:effectExtent l="76200" t="76200" r="114935" b="1238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__Collaboration9__Interaction1__Edit Profile_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9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2737" w:rsidRDefault="00EB2737" w:rsidP="00BF4BAA">
      <w:r>
        <w:rPr>
          <w:noProof/>
        </w:rPr>
        <w:lastRenderedPageBreak/>
        <w:drawing>
          <wp:inline distT="0" distB="0" distL="0" distR="0">
            <wp:extent cx="5733415" cy="3819525"/>
            <wp:effectExtent l="76200" t="76200" r="114935" b="1238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del__Collaboration11__Interaction1__SearchFoodByTypingPlace_1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EB2737" w:rsidRDefault="00EB2737" w:rsidP="00EB2737">
      <w:pPr>
        <w:pStyle w:val="Heading2"/>
      </w:pPr>
      <w:bookmarkStart w:id="23" w:name="_Toc499672793"/>
      <w:r>
        <w:t>View History of Ordered Items</w:t>
      </w:r>
      <w:bookmarkEnd w:id="23"/>
    </w:p>
    <w:p w:rsidR="00EB2737" w:rsidRDefault="00EB2737" w:rsidP="00EB2737">
      <w:r>
        <w:t>Following is the sequence diagram to view history of the ordered items.</w:t>
      </w:r>
    </w:p>
    <w:p w:rsidR="00EB2737" w:rsidRDefault="00EB2737" w:rsidP="002E6BF4">
      <w:pPr>
        <w:jc w:val="center"/>
      </w:pPr>
    </w:p>
    <w:p w:rsidR="00EB2737" w:rsidRPr="002E6BF4" w:rsidRDefault="00EB2737" w:rsidP="002E6BF4">
      <w:pPr>
        <w:jc w:val="center"/>
      </w:pPr>
      <w:r>
        <w:rPr>
          <w:noProof/>
        </w:rPr>
        <w:lastRenderedPageBreak/>
        <w:drawing>
          <wp:inline distT="0" distB="0" distL="0" distR="0">
            <wp:extent cx="5733415" cy="3990975"/>
            <wp:effectExtent l="76200" t="76200" r="114935" b="1238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del__Collaboration12__Interaction1__ViewHistoryOfOrderedItems_1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B2737" w:rsidRPr="002E6BF4" w:rsidSect="00054374">
      <w:headerReference w:type="even" r:id="rId27"/>
      <w:headerReference w:type="default" r:id="rId28"/>
      <w:pgSz w:w="11909" w:h="16834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47C4" w:rsidRDefault="008E47C4">
      <w:r>
        <w:separator/>
      </w:r>
    </w:p>
  </w:endnote>
  <w:endnote w:type="continuationSeparator" w:id="0">
    <w:p w:rsidR="008E47C4" w:rsidRDefault="008E4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47C4" w:rsidRDefault="008E47C4">
      <w:r>
        <w:separator/>
      </w:r>
    </w:p>
  </w:footnote>
  <w:footnote w:type="continuationSeparator" w:id="0">
    <w:p w:rsidR="008E47C4" w:rsidRDefault="008E47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7C9D" w:rsidRDefault="00967C9D" w:rsidP="0024195A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F4BAA">
      <w:rPr>
        <w:rStyle w:val="PageNumber"/>
        <w:noProof/>
      </w:rPr>
      <w:t>16</w:t>
    </w:r>
    <w:r>
      <w:rPr>
        <w:rStyle w:val="PageNumber"/>
      </w:rPr>
      <w:fldChar w:fldCharType="end"/>
    </w:r>
  </w:p>
  <w:p w:rsidR="00967C9D" w:rsidRDefault="008A3D43" w:rsidP="00AC2975">
    <w:pPr>
      <w:pStyle w:val="Header"/>
      <w:ind w:right="360"/>
    </w:pPr>
    <w:r>
      <w:t>Software Engineering-A</w:t>
    </w:r>
  </w:p>
  <w:p w:rsidR="00DC7241" w:rsidRDefault="00DC724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7C9D" w:rsidRDefault="00967C9D" w:rsidP="0024195A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F4BAA">
      <w:rPr>
        <w:rStyle w:val="PageNumber"/>
        <w:noProof/>
      </w:rPr>
      <w:t>15</w:t>
    </w:r>
    <w:r>
      <w:rPr>
        <w:rStyle w:val="PageNumber"/>
      </w:rPr>
      <w:fldChar w:fldCharType="end"/>
    </w:r>
  </w:p>
  <w:p w:rsidR="00967C9D" w:rsidRDefault="008A3D43" w:rsidP="00AC2975">
    <w:pPr>
      <w:pStyle w:val="Header"/>
      <w:ind w:right="360"/>
    </w:pPr>
    <w:r>
      <w:t>Home Kitchen</w:t>
    </w:r>
  </w:p>
  <w:p w:rsidR="00DC7241" w:rsidRDefault="00DC724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CC006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6CF5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7CEFB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1E5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3A853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530D8A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308A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8B40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EBC561A"/>
    <w:lvl w:ilvl="0">
      <w:start w:val="1"/>
      <w:numFmt w:val="decimal"/>
      <w:pStyle w:val="Reference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CA99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F01253"/>
    <w:multiLevelType w:val="hybridMultilevel"/>
    <w:tmpl w:val="24CE7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6B6D71"/>
    <w:multiLevelType w:val="hybridMultilevel"/>
    <w:tmpl w:val="8864C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DF31B4"/>
    <w:multiLevelType w:val="hybridMultilevel"/>
    <w:tmpl w:val="253E10CC"/>
    <w:lvl w:ilvl="0" w:tplc="86A604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color w:val="auto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0A0EBF"/>
    <w:multiLevelType w:val="hybridMultilevel"/>
    <w:tmpl w:val="DA6A9D10"/>
    <w:lvl w:ilvl="0" w:tplc="03A8BC36">
      <w:start w:val="1"/>
      <w:numFmt w:val="decimal"/>
      <w:pStyle w:val="Numbered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A5F26"/>
    <w:multiLevelType w:val="hybridMultilevel"/>
    <w:tmpl w:val="147AF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5A1335"/>
    <w:multiLevelType w:val="hybridMultilevel"/>
    <w:tmpl w:val="281AA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546E8C"/>
    <w:multiLevelType w:val="hybridMultilevel"/>
    <w:tmpl w:val="7E087558"/>
    <w:lvl w:ilvl="0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F866BA5"/>
    <w:multiLevelType w:val="multilevel"/>
    <w:tmpl w:val="DB3C44F2"/>
    <w:lvl w:ilvl="0">
      <w:start w:val="6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200"/>
        </w:tabs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280"/>
        </w:tabs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720"/>
        </w:tabs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1160"/>
        </w:tabs>
        <w:ind w:left="11160" w:hanging="2520"/>
      </w:pPr>
      <w:rPr>
        <w:rFonts w:hint="default"/>
      </w:rPr>
    </w:lvl>
  </w:abstractNum>
  <w:abstractNum w:abstractNumId="18" w15:restartNumberingAfterBreak="0">
    <w:nsid w:val="37BB3639"/>
    <w:multiLevelType w:val="hybridMultilevel"/>
    <w:tmpl w:val="B2C84C22"/>
    <w:lvl w:ilvl="0" w:tplc="86A604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color w:val="auto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911AC"/>
    <w:multiLevelType w:val="hybridMultilevel"/>
    <w:tmpl w:val="6F64D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941441"/>
    <w:multiLevelType w:val="hybridMultilevel"/>
    <w:tmpl w:val="237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802D84">
      <w:numFmt w:val="bullet"/>
      <w:lvlText w:val="•"/>
      <w:lvlJc w:val="left"/>
      <w:pPr>
        <w:ind w:left="1800" w:hanging="72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F955E8"/>
    <w:multiLevelType w:val="hybridMultilevel"/>
    <w:tmpl w:val="BC92A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340B62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3" w15:restartNumberingAfterBreak="0">
    <w:nsid w:val="4A9503BC"/>
    <w:multiLevelType w:val="hybridMultilevel"/>
    <w:tmpl w:val="AFC00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563045B3"/>
    <w:multiLevelType w:val="multilevel"/>
    <w:tmpl w:val="6EE0FC02"/>
    <w:lvl w:ilvl="0">
      <w:start w:val="4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200"/>
        </w:tabs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280"/>
        </w:tabs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720"/>
        </w:tabs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1160"/>
        </w:tabs>
        <w:ind w:left="11160" w:hanging="2520"/>
      </w:pPr>
      <w:rPr>
        <w:rFonts w:hint="default"/>
      </w:rPr>
    </w:lvl>
  </w:abstractNum>
  <w:abstractNum w:abstractNumId="26" w15:restartNumberingAfterBreak="0">
    <w:nsid w:val="68623918"/>
    <w:multiLevelType w:val="hybridMultilevel"/>
    <w:tmpl w:val="37F4EB18"/>
    <w:lvl w:ilvl="0" w:tplc="86A604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color w:val="auto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2D3DB3"/>
    <w:multiLevelType w:val="hybridMultilevel"/>
    <w:tmpl w:val="DAE8737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BEA4C4D"/>
    <w:multiLevelType w:val="hybridMultilevel"/>
    <w:tmpl w:val="5FFCB7C4"/>
    <w:lvl w:ilvl="0" w:tplc="48E29AD4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A50B96"/>
    <w:multiLevelType w:val="hybridMultilevel"/>
    <w:tmpl w:val="75441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5"/>
  </w:num>
  <w:num w:numId="3">
    <w:abstractNumId w:val="17"/>
  </w:num>
  <w:num w:numId="4">
    <w:abstractNumId w:val="22"/>
  </w:num>
  <w:num w:numId="5">
    <w:abstractNumId w:val="1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8"/>
  </w:num>
  <w:num w:numId="17">
    <w:abstractNumId w:val="12"/>
  </w:num>
  <w:num w:numId="18">
    <w:abstractNumId w:val="13"/>
  </w:num>
  <w:num w:numId="19">
    <w:abstractNumId w:val="28"/>
  </w:num>
  <w:num w:numId="20">
    <w:abstractNumId w:val="26"/>
  </w:num>
  <w:num w:numId="21">
    <w:abstractNumId w:val="24"/>
  </w:num>
  <w:num w:numId="22">
    <w:abstractNumId w:val="22"/>
  </w:num>
  <w:num w:numId="23">
    <w:abstractNumId w:val="11"/>
  </w:num>
  <w:num w:numId="24">
    <w:abstractNumId w:val="11"/>
  </w:num>
  <w:num w:numId="25">
    <w:abstractNumId w:val="15"/>
  </w:num>
  <w:num w:numId="26">
    <w:abstractNumId w:val="21"/>
  </w:num>
  <w:num w:numId="27">
    <w:abstractNumId w:val="10"/>
  </w:num>
  <w:num w:numId="28">
    <w:abstractNumId w:val="19"/>
  </w:num>
  <w:num w:numId="29">
    <w:abstractNumId w:val="23"/>
  </w:num>
  <w:num w:numId="30">
    <w:abstractNumId w:val="14"/>
  </w:num>
  <w:num w:numId="31">
    <w:abstractNumId w:val="20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30F7"/>
    <w:rsid w:val="00001AF9"/>
    <w:rsid w:val="000361F5"/>
    <w:rsid w:val="00054374"/>
    <w:rsid w:val="000626D6"/>
    <w:rsid w:val="00075ACA"/>
    <w:rsid w:val="00080B6F"/>
    <w:rsid w:val="000872CB"/>
    <w:rsid w:val="000941DA"/>
    <w:rsid w:val="000A7E0B"/>
    <w:rsid w:val="000C240F"/>
    <w:rsid w:val="000C32DE"/>
    <w:rsid w:val="000C6985"/>
    <w:rsid w:val="000E59B9"/>
    <w:rsid w:val="000E5A1E"/>
    <w:rsid w:val="000E61E1"/>
    <w:rsid w:val="000F5E9C"/>
    <w:rsid w:val="00111E3C"/>
    <w:rsid w:val="00114A04"/>
    <w:rsid w:val="001224B7"/>
    <w:rsid w:val="00131A45"/>
    <w:rsid w:val="00150DDE"/>
    <w:rsid w:val="0019442B"/>
    <w:rsid w:val="00195730"/>
    <w:rsid w:val="001B4561"/>
    <w:rsid w:val="001C0AD2"/>
    <w:rsid w:val="001C214C"/>
    <w:rsid w:val="001E34A8"/>
    <w:rsid w:val="0023679A"/>
    <w:rsid w:val="0024195A"/>
    <w:rsid w:val="00262028"/>
    <w:rsid w:val="00265780"/>
    <w:rsid w:val="002754C8"/>
    <w:rsid w:val="0027744C"/>
    <w:rsid w:val="00280034"/>
    <w:rsid w:val="00282E72"/>
    <w:rsid w:val="002A4BA7"/>
    <w:rsid w:val="002B651A"/>
    <w:rsid w:val="002C6C7E"/>
    <w:rsid w:val="002E146A"/>
    <w:rsid w:val="002E6BF4"/>
    <w:rsid w:val="002F3A89"/>
    <w:rsid w:val="00324F92"/>
    <w:rsid w:val="00327104"/>
    <w:rsid w:val="00352025"/>
    <w:rsid w:val="00356BC4"/>
    <w:rsid w:val="00361F63"/>
    <w:rsid w:val="0038492A"/>
    <w:rsid w:val="00390A6B"/>
    <w:rsid w:val="003B1E8A"/>
    <w:rsid w:val="003D692E"/>
    <w:rsid w:val="003D717D"/>
    <w:rsid w:val="003E41DD"/>
    <w:rsid w:val="003F70D7"/>
    <w:rsid w:val="00403FF8"/>
    <w:rsid w:val="004141F8"/>
    <w:rsid w:val="004230F7"/>
    <w:rsid w:val="00432A04"/>
    <w:rsid w:val="00441C6B"/>
    <w:rsid w:val="00452DEE"/>
    <w:rsid w:val="00455FC4"/>
    <w:rsid w:val="00462664"/>
    <w:rsid w:val="00482E9A"/>
    <w:rsid w:val="004930E6"/>
    <w:rsid w:val="004A3B11"/>
    <w:rsid w:val="004B73B0"/>
    <w:rsid w:val="004E5FC8"/>
    <w:rsid w:val="005064B1"/>
    <w:rsid w:val="00511597"/>
    <w:rsid w:val="00576D31"/>
    <w:rsid w:val="00596A99"/>
    <w:rsid w:val="005A4180"/>
    <w:rsid w:val="005B36B1"/>
    <w:rsid w:val="005D0865"/>
    <w:rsid w:val="005F6375"/>
    <w:rsid w:val="006002DF"/>
    <w:rsid w:val="00605F1D"/>
    <w:rsid w:val="0061389E"/>
    <w:rsid w:val="006427B2"/>
    <w:rsid w:val="00644C0D"/>
    <w:rsid w:val="006704B8"/>
    <w:rsid w:val="00681BC3"/>
    <w:rsid w:val="00693665"/>
    <w:rsid w:val="00696C6E"/>
    <w:rsid w:val="006C00C6"/>
    <w:rsid w:val="006C7716"/>
    <w:rsid w:val="006D5516"/>
    <w:rsid w:val="006E1EF1"/>
    <w:rsid w:val="006E5F6E"/>
    <w:rsid w:val="00717E3A"/>
    <w:rsid w:val="00726AD5"/>
    <w:rsid w:val="007341AD"/>
    <w:rsid w:val="00742228"/>
    <w:rsid w:val="00745A36"/>
    <w:rsid w:val="00757858"/>
    <w:rsid w:val="00763551"/>
    <w:rsid w:val="007732D1"/>
    <w:rsid w:val="0077363B"/>
    <w:rsid w:val="00780394"/>
    <w:rsid w:val="00780C62"/>
    <w:rsid w:val="007810E3"/>
    <w:rsid w:val="00782534"/>
    <w:rsid w:val="007A0869"/>
    <w:rsid w:val="007A0BDA"/>
    <w:rsid w:val="007E102D"/>
    <w:rsid w:val="007E2D1D"/>
    <w:rsid w:val="007E6522"/>
    <w:rsid w:val="007E71BF"/>
    <w:rsid w:val="007F4A00"/>
    <w:rsid w:val="008007F5"/>
    <w:rsid w:val="00804A0B"/>
    <w:rsid w:val="00827CF8"/>
    <w:rsid w:val="0083660C"/>
    <w:rsid w:val="008501DA"/>
    <w:rsid w:val="00872E68"/>
    <w:rsid w:val="008731BF"/>
    <w:rsid w:val="00884C85"/>
    <w:rsid w:val="008A0DC0"/>
    <w:rsid w:val="008A1D0F"/>
    <w:rsid w:val="008A3D43"/>
    <w:rsid w:val="008A7926"/>
    <w:rsid w:val="008E47C4"/>
    <w:rsid w:val="008E5328"/>
    <w:rsid w:val="008F5D20"/>
    <w:rsid w:val="00910AF6"/>
    <w:rsid w:val="0093179C"/>
    <w:rsid w:val="0093330B"/>
    <w:rsid w:val="00940BC7"/>
    <w:rsid w:val="009414ED"/>
    <w:rsid w:val="00943395"/>
    <w:rsid w:val="00964F51"/>
    <w:rsid w:val="00967C9D"/>
    <w:rsid w:val="00977257"/>
    <w:rsid w:val="00982BDF"/>
    <w:rsid w:val="00991738"/>
    <w:rsid w:val="009B593B"/>
    <w:rsid w:val="009D5048"/>
    <w:rsid w:val="009D6B84"/>
    <w:rsid w:val="00A04249"/>
    <w:rsid w:val="00A13053"/>
    <w:rsid w:val="00A4084A"/>
    <w:rsid w:val="00A40D67"/>
    <w:rsid w:val="00A76768"/>
    <w:rsid w:val="00A9007E"/>
    <w:rsid w:val="00AA3AF5"/>
    <w:rsid w:val="00AB40AF"/>
    <w:rsid w:val="00AC2975"/>
    <w:rsid w:val="00AD396F"/>
    <w:rsid w:val="00AE0BAE"/>
    <w:rsid w:val="00AF7737"/>
    <w:rsid w:val="00B108F6"/>
    <w:rsid w:val="00B1213E"/>
    <w:rsid w:val="00B12F09"/>
    <w:rsid w:val="00B37D8A"/>
    <w:rsid w:val="00B42B82"/>
    <w:rsid w:val="00B573F3"/>
    <w:rsid w:val="00B65444"/>
    <w:rsid w:val="00B72D77"/>
    <w:rsid w:val="00B74989"/>
    <w:rsid w:val="00B80D21"/>
    <w:rsid w:val="00B8210F"/>
    <w:rsid w:val="00BA5D29"/>
    <w:rsid w:val="00BE3E1D"/>
    <w:rsid w:val="00BF4BAA"/>
    <w:rsid w:val="00C168A7"/>
    <w:rsid w:val="00C27B79"/>
    <w:rsid w:val="00C60724"/>
    <w:rsid w:val="00CA4E01"/>
    <w:rsid w:val="00CB3F8E"/>
    <w:rsid w:val="00CC4D5B"/>
    <w:rsid w:val="00CD6E94"/>
    <w:rsid w:val="00CE6343"/>
    <w:rsid w:val="00CF7CBC"/>
    <w:rsid w:val="00D15452"/>
    <w:rsid w:val="00D16E75"/>
    <w:rsid w:val="00D206D7"/>
    <w:rsid w:val="00D50F56"/>
    <w:rsid w:val="00D573F7"/>
    <w:rsid w:val="00D679DC"/>
    <w:rsid w:val="00D77367"/>
    <w:rsid w:val="00DC62A1"/>
    <w:rsid w:val="00DC7241"/>
    <w:rsid w:val="00DD279C"/>
    <w:rsid w:val="00DD2A28"/>
    <w:rsid w:val="00DF2095"/>
    <w:rsid w:val="00DF2A74"/>
    <w:rsid w:val="00E43A92"/>
    <w:rsid w:val="00E55A0F"/>
    <w:rsid w:val="00E57B4D"/>
    <w:rsid w:val="00E57DD1"/>
    <w:rsid w:val="00E606BF"/>
    <w:rsid w:val="00E625A6"/>
    <w:rsid w:val="00E645D2"/>
    <w:rsid w:val="00E83ACD"/>
    <w:rsid w:val="00EA0858"/>
    <w:rsid w:val="00EB2737"/>
    <w:rsid w:val="00EC053D"/>
    <w:rsid w:val="00EC4C6E"/>
    <w:rsid w:val="00EE1EB7"/>
    <w:rsid w:val="00F0307B"/>
    <w:rsid w:val="00F0564E"/>
    <w:rsid w:val="00F15427"/>
    <w:rsid w:val="00F2278D"/>
    <w:rsid w:val="00F22EE6"/>
    <w:rsid w:val="00F73A3D"/>
    <w:rsid w:val="00F82F5E"/>
    <w:rsid w:val="00FB0148"/>
    <w:rsid w:val="00FC6F6C"/>
    <w:rsid w:val="00FD63D7"/>
    <w:rsid w:val="00FF1271"/>
    <w:rsid w:val="00FF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/>
    <o:shapelayout v:ext="edit">
      <o:idmap v:ext="edit" data="1"/>
    </o:shapelayout>
  </w:shapeDefaults>
  <w:decimalSymbol w:val="."/>
  <w:listSeparator w:val=","/>
  <w14:docId w14:val="6AE27837"/>
  <w15:docId w15:val="{FF5DEE51-8D4A-4ACA-9B26-A0D214C0C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6E1EF1"/>
    <w:pPr>
      <w:keepNext/>
      <w:numPr>
        <w:numId w:val="4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A7926"/>
    <w:pPr>
      <w:keepNext/>
      <w:numPr>
        <w:ilvl w:val="1"/>
        <w:numId w:val="4"/>
      </w:numPr>
      <w:spacing w:before="240" w:after="6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A4BA7"/>
    <w:pPr>
      <w:keepNext/>
      <w:numPr>
        <w:ilvl w:val="2"/>
        <w:numId w:val="4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D206D7"/>
    <w:pPr>
      <w:keepNext/>
      <w:numPr>
        <w:ilvl w:val="3"/>
        <w:numId w:val="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D206D7"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D206D7"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D206D7"/>
    <w:pPr>
      <w:numPr>
        <w:ilvl w:val="6"/>
        <w:numId w:val="4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D206D7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D206D7"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8A7926"/>
    <w:rPr>
      <w:rFonts w:ascii="Arial" w:hAnsi="Arial" w:cs="Arial"/>
      <w:b/>
      <w:bCs/>
      <w:iCs/>
      <w:sz w:val="28"/>
      <w:szCs w:val="28"/>
      <w:lang w:val="en-US" w:eastAsia="en-US" w:bidi="ar-SA"/>
    </w:rPr>
  </w:style>
  <w:style w:type="character" w:customStyle="1" w:styleId="Heading1Char">
    <w:name w:val="Heading 1 Char"/>
    <w:basedOn w:val="DefaultParagraphFont"/>
    <w:rsid w:val="00B65444"/>
    <w:rPr>
      <w:rFonts w:ascii="Arial" w:hAnsi="Arial"/>
      <w:b/>
      <w:bCs/>
      <w:kern w:val="32"/>
      <w:sz w:val="32"/>
      <w:szCs w:val="32"/>
      <w:lang w:val="en-GB" w:eastAsia="en-US" w:bidi="ar-SA"/>
    </w:rPr>
  </w:style>
  <w:style w:type="paragraph" w:customStyle="1" w:styleId="Title1">
    <w:name w:val="Title1"/>
    <w:basedOn w:val="Normal"/>
    <w:next w:val="Subtitle"/>
    <w:rsid w:val="0083660C"/>
    <w:pPr>
      <w:jc w:val="center"/>
    </w:pPr>
    <w:rPr>
      <w:b/>
      <w:sz w:val="40"/>
    </w:rPr>
  </w:style>
  <w:style w:type="paragraph" w:customStyle="1" w:styleId="text">
    <w:name w:val="text"/>
    <w:basedOn w:val="Normal"/>
    <w:link w:val="textChar"/>
    <w:rsid w:val="006E1EF1"/>
    <w:pPr>
      <w:spacing w:before="120" w:after="120" w:line="360" w:lineRule="auto"/>
      <w:jc w:val="both"/>
    </w:pPr>
    <w:rPr>
      <w:sz w:val="22"/>
    </w:rPr>
  </w:style>
  <w:style w:type="paragraph" w:styleId="TOC2">
    <w:name w:val="toc 2"/>
    <w:basedOn w:val="Normal"/>
    <w:next w:val="Normal"/>
    <w:autoRedefine/>
    <w:uiPriority w:val="39"/>
    <w:rsid w:val="002A4BA7"/>
    <w:pPr>
      <w:ind w:left="240"/>
    </w:pPr>
  </w:style>
  <w:style w:type="paragraph" w:styleId="TOC1">
    <w:name w:val="toc 1"/>
    <w:basedOn w:val="Normal"/>
    <w:next w:val="Normal"/>
    <w:autoRedefine/>
    <w:uiPriority w:val="39"/>
    <w:rsid w:val="002A4BA7"/>
  </w:style>
  <w:style w:type="paragraph" w:styleId="TOC3">
    <w:name w:val="toc 3"/>
    <w:basedOn w:val="Normal"/>
    <w:next w:val="Normal"/>
    <w:autoRedefine/>
    <w:semiHidden/>
    <w:rsid w:val="002A4BA7"/>
    <w:pPr>
      <w:ind w:left="480"/>
    </w:pPr>
  </w:style>
  <w:style w:type="character" w:styleId="Hyperlink">
    <w:name w:val="Hyperlink"/>
    <w:basedOn w:val="DefaultParagraphFont"/>
    <w:uiPriority w:val="99"/>
    <w:rsid w:val="002A4BA7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D206D7"/>
    <w:pPr>
      <w:widowControl w:val="0"/>
      <w:spacing w:before="240" w:after="120" w:line="240" w:lineRule="atLeast"/>
      <w:ind w:left="1440"/>
    </w:pPr>
    <w:rPr>
      <w:i/>
      <w:color w:val="0000FF"/>
      <w:sz w:val="20"/>
      <w:szCs w:val="20"/>
    </w:rPr>
  </w:style>
  <w:style w:type="paragraph" w:styleId="BodyText">
    <w:name w:val="Body Text"/>
    <w:basedOn w:val="Normal"/>
    <w:link w:val="BodyTextChar"/>
    <w:rsid w:val="00462664"/>
    <w:pPr>
      <w:spacing w:after="120"/>
      <w:jc w:val="both"/>
    </w:pPr>
    <w:rPr>
      <w:sz w:val="22"/>
    </w:rPr>
  </w:style>
  <w:style w:type="paragraph" w:styleId="Footer">
    <w:name w:val="footer"/>
    <w:basedOn w:val="Normal"/>
    <w:rsid w:val="00D206D7"/>
    <w:pPr>
      <w:widowControl w:val="0"/>
      <w:tabs>
        <w:tab w:val="center" w:pos="4320"/>
        <w:tab w:val="right" w:pos="8640"/>
      </w:tabs>
      <w:spacing w:line="240" w:lineRule="atLeast"/>
    </w:pPr>
    <w:rPr>
      <w:sz w:val="20"/>
      <w:szCs w:val="20"/>
    </w:rPr>
  </w:style>
  <w:style w:type="character" w:customStyle="1" w:styleId="textChar">
    <w:name w:val="text Char"/>
    <w:basedOn w:val="DefaultParagraphFont"/>
    <w:link w:val="text"/>
    <w:rsid w:val="008A7926"/>
    <w:rPr>
      <w:sz w:val="22"/>
      <w:szCs w:val="24"/>
      <w:lang w:val="en-US" w:eastAsia="en-US" w:bidi="ar-SA"/>
    </w:rPr>
  </w:style>
  <w:style w:type="paragraph" w:styleId="Subtitle">
    <w:name w:val="Subtitle"/>
    <w:basedOn w:val="Normal"/>
    <w:qFormat/>
    <w:rsid w:val="00AE0BAE"/>
    <w:pPr>
      <w:spacing w:after="60"/>
      <w:jc w:val="center"/>
      <w:outlineLvl w:val="1"/>
    </w:pPr>
    <w:rPr>
      <w:rFonts w:ascii="Arial" w:hAnsi="Arial" w:cs="Arial"/>
      <w:b/>
      <w:sz w:val="28"/>
    </w:rPr>
  </w:style>
  <w:style w:type="character" w:customStyle="1" w:styleId="BodyTextChar">
    <w:name w:val="Body Text Char"/>
    <w:basedOn w:val="DefaultParagraphFont"/>
    <w:link w:val="BodyText"/>
    <w:rsid w:val="00462664"/>
    <w:rPr>
      <w:sz w:val="22"/>
      <w:szCs w:val="24"/>
      <w:lang w:val="en-US" w:eastAsia="en-US" w:bidi="ar-SA"/>
    </w:rPr>
  </w:style>
  <w:style w:type="paragraph" w:styleId="Caption">
    <w:name w:val="caption"/>
    <w:basedOn w:val="Normal"/>
    <w:next w:val="Normal"/>
    <w:qFormat/>
    <w:rsid w:val="00F0307B"/>
    <w:pPr>
      <w:jc w:val="center"/>
    </w:pPr>
    <w:rPr>
      <w:b/>
      <w:bCs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E57B4D"/>
    <w:pPr>
      <w:ind w:left="240" w:hanging="240"/>
    </w:pPr>
  </w:style>
  <w:style w:type="paragraph" w:styleId="IndexHeading">
    <w:name w:val="index heading"/>
    <w:basedOn w:val="Normal"/>
    <w:next w:val="Index1"/>
    <w:rsid w:val="00E57B4D"/>
    <w:rPr>
      <w:rFonts w:ascii="Arial" w:hAnsi="Arial" w:cs="Arial"/>
      <w:b/>
      <w:bCs/>
    </w:rPr>
  </w:style>
  <w:style w:type="paragraph" w:customStyle="1" w:styleId="Code">
    <w:name w:val="Code"/>
    <w:basedOn w:val="Normal"/>
    <w:rsid w:val="00E57B4D"/>
    <w:pPr>
      <w:spacing w:line="360" w:lineRule="auto"/>
      <w:jc w:val="center"/>
    </w:pPr>
    <w:rPr>
      <w:sz w:val="18"/>
      <w:lang w:val="en-GB"/>
    </w:rPr>
  </w:style>
  <w:style w:type="table" w:styleId="TableElegant">
    <w:name w:val="Table Elegant"/>
    <w:basedOn w:val="TableNormal"/>
    <w:rsid w:val="006704B8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77363B"/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table" w:styleId="TableClassic2">
    <w:name w:val="Table Classic 2"/>
    <w:basedOn w:val="TableNormal"/>
    <w:rsid w:val="006704B8"/>
    <w:pPr>
      <w:spacing w:after="8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umbered">
    <w:name w:val="Numbered"/>
    <w:basedOn w:val="Normal"/>
    <w:rsid w:val="008007F5"/>
    <w:pPr>
      <w:numPr>
        <w:numId w:val="18"/>
      </w:numPr>
      <w:spacing w:before="120" w:after="240"/>
      <w:jc w:val="both"/>
    </w:pPr>
    <w:rPr>
      <w:sz w:val="22"/>
      <w:lang w:val="en-GB"/>
    </w:rPr>
  </w:style>
  <w:style w:type="paragraph" w:customStyle="1" w:styleId="Bullet">
    <w:name w:val="Bullet"/>
    <w:basedOn w:val="Normal"/>
    <w:rsid w:val="00114A04"/>
    <w:pPr>
      <w:numPr>
        <w:numId w:val="19"/>
      </w:numPr>
      <w:spacing w:before="120" w:after="240"/>
      <w:jc w:val="both"/>
    </w:pPr>
    <w:rPr>
      <w:sz w:val="22"/>
      <w:lang w:val="en-GB"/>
    </w:rPr>
  </w:style>
  <w:style w:type="paragraph" w:customStyle="1" w:styleId="Reference">
    <w:name w:val="Reference"/>
    <w:basedOn w:val="ListNumber"/>
    <w:rsid w:val="00E645D2"/>
    <w:pPr>
      <w:numPr>
        <w:numId w:val="11"/>
      </w:numPr>
      <w:autoSpaceDE w:val="0"/>
      <w:autoSpaceDN w:val="0"/>
      <w:adjustRightInd w:val="0"/>
      <w:jc w:val="both"/>
    </w:pPr>
    <w:rPr>
      <w:rFonts w:cs="Symbol"/>
      <w:sz w:val="22"/>
    </w:rPr>
  </w:style>
  <w:style w:type="paragraph" w:customStyle="1" w:styleId="Style1">
    <w:name w:val="Style1"/>
    <w:basedOn w:val="Reference"/>
    <w:rsid w:val="00E645D2"/>
  </w:style>
  <w:style w:type="paragraph" w:styleId="ListNumber">
    <w:name w:val="List Number"/>
    <w:basedOn w:val="Normal"/>
    <w:rsid w:val="00E645D2"/>
  </w:style>
  <w:style w:type="paragraph" w:styleId="Header">
    <w:name w:val="header"/>
    <w:basedOn w:val="Normal"/>
    <w:rsid w:val="00AC297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C2975"/>
  </w:style>
  <w:style w:type="character" w:customStyle="1" w:styleId="COM">
    <w:name w:val="COM"/>
    <w:basedOn w:val="DefaultParagraphFont"/>
    <w:rsid w:val="00DD279C"/>
    <w:rPr>
      <w:rFonts w:ascii="Arial" w:hAnsi="Arial"/>
      <w:b/>
      <w:bCs/>
      <w:color w:val="333399"/>
      <w:sz w:val="18"/>
      <w:szCs w:val="26"/>
    </w:rPr>
  </w:style>
  <w:style w:type="paragraph" w:styleId="TableofFigures">
    <w:name w:val="table of figures"/>
    <w:basedOn w:val="Normal"/>
    <w:next w:val="Normal"/>
    <w:semiHidden/>
    <w:rsid w:val="00644C0D"/>
  </w:style>
  <w:style w:type="paragraph" w:styleId="BodyTextIndent">
    <w:name w:val="Body Text Indent"/>
    <w:basedOn w:val="Normal"/>
    <w:rsid w:val="00F0307B"/>
    <w:pPr>
      <w:spacing w:after="120"/>
      <w:ind w:left="360"/>
    </w:pPr>
  </w:style>
  <w:style w:type="paragraph" w:customStyle="1" w:styleId="StyleBodyTextIndentCentered">
    <w:name w:val="Style Body Text Indent + Centered"/>
    <w:basedOn w:val="BodyTextIndent"/>
    <w:rsid w:val="0077363B"/>
    <w:pPr>
      <w:jc w:val="center"/>
    </w:pPr>
    <w:rPr>
      <w:sz w:val="22"/>
      <w:szCs w:val="20"/>
    </w:rPr>
  </w:style>
  <w:style w:type="paragraph" w:customStyle="1" w:styleId="StyleBodyTextIndentBoldCentered">
    <w:name w:val="Style Body Text Indent + Bold Centered"/>
    <w:basedOn w:val="BodyTextIndent"/>
    <w:rsid w:val="0077363B"/>
    <w:pPr>
      <w:jc w:val="center"/>
    </w:pPr>
    <w:rPr>
      <w:b/>
      <w:bCs/>
      <w:sz w:val="22"/>
      <w:szCs w:val="20"/>
    </w:rPr>
  </w:style>
  <w:style w:type="paragraph" w:styleId="Title">
    <w:name w:val="Title"/>
    <w:basedOn w:val="Normal"/>
    <w:next w:val="Normal"/>
    <w:qFormat/>
    <w:rsid w:val="00D573F7"/>
    <w:pPr>
      <w:widowControl w:val="0"/>
      <w:jc w:val="center"/>
    </w:pPr>
    <w:rPr>
      <w:rFonts w:ascii="Arial" w:hAnsi="Arial"/>
      <w:b/>
      <w:sz w:val="36"/>
      <w:szCs w:val="20"/>
    </w:rPr>
  </w:style>
  <w:style w:type="character" w:styleId="Strong">
    <w:name w:val="Strong"/>
    <w:basedOn w:val="DefaultParagraphFont"/>
    <w:qFormat/>
    <w:rsid w:val="003B1E8A"/>
    <w:rPr>
      <w:b/>
    </w:rPr>
  </w:style>
  <w:style w:type="paragraph" w:styleId="ListParagraph">
    <w:name w:val="List Paragraph"/>
    <w:basedOn w:val="Normal"/>
    <w:uiPriority w:val="34"/>
    <w:qFormat/>
    <w:rsid w:val="00F22E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7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1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67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671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4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15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7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00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863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754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hrat.fatima\Downloads\F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DB59E-D125-450A-9660-BC754746A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FS</Template>
  <TotalTime>380</TotalTime>
  <Pages>16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National University Of Computer and Emerging Sciences</vt:lpstr>
    </vt:vector>
  </TitlesOfParts>
  <Company>Home</Company>
  <LinksUpToDate>false</LinksUpToDate>
  <CharactersWithSpaces>3919</CharactersWithSpaces>
  <SharedDoc>false</SharedDoc>
  <HLinks>
    <vt:vector size="192" baseType="variant">
      <vt:variant>
        <vt:i4>1310771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_Toc232829116</vt:lpwstr>
      </vt:variant>
      <vt:variant>
        <vt:i4>1310771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_Toc232829115</vt:lpwstr>
      </vt:variant>
      <vt:variant>
        <vt:i4>1310771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_Toc232829114</vt:lpwstr>
      </vt:variant>
      <vt:variant>
        <vt:i4>1310771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_Toc232829113</vt:lpwstr>
      </vt:variant>
      <vt:variant>
        <vt:i4>1310771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_Toc232829112</vt:lpwstr>
      </vt:variant>
      <vt:variant>
        <vt:i4>1310771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_Toc232829111</vt:lpwstr>
      </vt:variant>
      <vt:variant>
        <vt:i4>1310771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_Toc232829110</vt:lpwstr>
      </vt:variant>
      <vt:variant>
        <vt:i4>1376307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_Toc232829109</vt:lpwstr>
      </vt:variant>
      <vt:variant>
        <vt:i4>1376307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_Toc232829108</vt:lpwstr>
      </vt:variant>
      <vt:variant>
        <vt:i4>1376307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_Toc232829107</vt:lpwstr>
      </vt:variant>
      <vt:variant>
        <vt:i4>1376307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_Toc232829106</vt:lpwstr>
      </vt:variant>
      <vt:variant>
        <vt:i4>1376307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_Toc232829105</vt:lpwstr>
      </vt:variant>
      <vt:variant>
        <vt:i4>1376307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_Toc232829104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_Toc232829103</vt:lpwstr>
      </vt:variant>
      <vt:variant>
        <vt:i4>1376307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_Toc232829102</vt:lpwstr>
      </vt:variant>
      <vt:variant>
        <vt:i4>1376307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_Toc232829101</vt:lpwstr>
      </vt:variant>
      <vt:variant>
        <vt:i4>1376307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_Toc232829100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_Toc232829099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_Toc232829098</vt:lpwstr>
      </vt:variant>
      <vt:variant>
        <vt:i4>1835058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_Toc232829097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_Toc232829096</vt:lpwstr>
      </vt:variant>
      <vt:variant>
        <vt:i4>1835058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_Toc232829095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_Toc232829094</vt:lpwstr>
      </vt:variant>
      <vt:variant>
        <vt:i4>1835058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_Toc232829093</vt:lpwstr>
      </vt:variant>
      <vt:variant>
        <vt:i4>1835058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_Toc232829092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_Toc232829091</vt:lpwstr>
      </vt:variant>
      <vt:variant>
        <vt:i4>1835058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_Toc232829090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_Toc232829089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_Toc232829088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_Toc232829087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_Toc232829086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_Toc232829085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National University Of Computer and Emerging Sciences</dc:title>
  <dc:creator>ishrat.fatima</dc:creator>
  <cp:lastModifiedBy>ayesha aamir</cp:lastModifiedBy>
  <cp:revision>69</cp:revision>
  <dcterms:created xsi:type="dcterms:W3CDTF">2017-09-13T06:00:00Z</dcterms:created>
  <dcterms:modified xsi:type="dcterms:W3CDTF">2017-11-28T17:50:00Z</dcterms:modified>
</cp:coreProperties>
</file>